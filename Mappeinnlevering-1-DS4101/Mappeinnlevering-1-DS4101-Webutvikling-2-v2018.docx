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35D" w:rsidRPr="0060632F" w:rsidRDefault="00337DB0" w:rsidP="00944FD7">
      <w:pPr>
        <w:pStyle w:val="Overskrift1"/>
        <w:jc w:val="center"/>
        <w:rPr>
          <w:rFonts w:ascii="Helvetica" w:hAnsi="Helvetica"/>
          <w:sz w:val="44"/>
        </w:rPr>
      </w:pPr>
      <w:r w:rsidRPr="0060632F">
        <w:rPr>
          <w:rFonts w:ascii="Helvetica" w:hAnsi="Helvetica"/>
          <w:sz w:val="44"/>
        </w:rPr>
        <w:t xml:space="preserve">Westerdals </w:t>
      </w:r>
      <w:r w:rsidR="009A571D" w:rsidRPr="0060632F">
        <w:rPr>
          <w:rFonts w:ascii="Helvetica" w:hAnsi="Helvetica"/>
          <w:sz w:val="44"/>
        </w:rPr>
        <w:t xml:space="preserve">Oslo </w:t>
      </w:r>
      <w:r w:rsidRPr="0060632F">
        <w:rPr>
          <w:rFonts w:ascii="Helvetica" w:hAnsi="Helvetica"/>
          <w:sz w:val="44"/>
        </w:rPr>
        <w:t xml:space="preserve">ACT </w:t>
      </w:r>
      <w:r w:rsidR="00DD0171">
        <w:rPr>
          <w:rFonts w:ascii="Helvetica" w:hAnsi="Helvetica"/>
          <w:sz w:val="44"/>
        </w:rPr>
        <w:t>Institutt</w:t>
      </w:r>
      <w:r w:rsidR="001608AE">
        <w:rPr>
          <w:rFonts w:ascii="Helvetica" w:hAnsi="Helvetica"/>
          <w:sz w:val="44"/>
        </w:rPr>
        <w:t xml:space="preserve"> for</w:t>
      </w:r>
      <w:r w:rsidRPr="0060632F">
        <w:rPr>
          <w:rFonts w:ascii="Helvetica" w:hAnsi="Helvetica"/>
          <w:sz w:val="44"/>
        </w:rPr>
        <w:t xml:space="preserve"> Teknologi</w:t>
      </w:r>
      <w:r w:rsidR="00EF53DE" w:rsidRPr="0060632F">
        <w:rPr>
          <w:rFonts w:ascii="Helvetica" w:hAnsi="Helvetica"/>
          <w:sz w:val="44"/>
        </w:rPr>
        <w:t xml:space="preserve"> </w:t>
      </w:r>
      <w:r w:rsidR="00EF53DE" w:rsidRPr="0060632F">
        <w:rPr>
          <w:rFonts w:ascii="Helvetica" w:hAnsi="Helvetica"/>
          <w:sz w:val="44"/>
        </w:rPr>
        <w:br/>
      </w:r>
      <w:r w:rsidR="00BF5B8B" w:rsidRPr="0060632F">
        <w:rPr>
          <w:rFonts w:ascii="Helvetica" w:hAnsi="Helvetica"/>
          <w:sz w:val="44"/>
        </w:rPr>
        <w:t xml:space="preserve">DS4101 </w:t>
      </w:r>
      <w:r w:rsidR="0019435D" w:rsidRPr="0060632F">
        <w:rPr>
          <w:rFonts w:ascii="Helvetica" w:hAnsi="Helvetica"/>
          <w:sz w:val="44"/>
        </w:rPr>
        <w:t>Webutvikling 2</w:t>
      </w:r>
    </w:p>
    <w:p w:rsidR="00EF53DE" w:rsidRPr="0060632F" w:rsidRDefault="00B06616" w:rsidP="00944FD7">
      <w:pPr>
        <w:pStyle w:val="Overskrift1"/>
        <w:jc w:val="center"/>
        <w:rPr>
          <w:rFonts w:ascii="Helvetica" w:hAnsi="Helvetica"/>
          <w:sz w:val="44"/>
        </w:rPr>
      </w:pPr>
      <w:r w:rsidRPr="0060632F">
        <w:rPr>
          <w:rFonts w:ascii="Helvetica" w:hAnsi="Helvetica"/>
          <w:sz w:val="44"/>
        </w:rPr>
        <w:t>Mappeinnlevering 1</w:t>
      </w:r>
    </w:p>
    <w:p w:rsidR="001041F5" w:rsidRPr="0060632F" w:rsidRDefault="001041F5" w:rsidP="00EA2AE1">
      <w:pPr>
        <w:rPr>
          <w:rFonts w:ascii="Helvetica" w:hAnsi="Helvetica"/>
          <w:b/>
          <w:sz w:val="28"/>
        </w:rPr>
      </w:pPr>
    </w:p>
    <w:p w:rsidR="0021702C" w:rsidRPr="00863A06" w:rsidRDefault="00AC0B89" w:rsidP="00EA2AE1">
      <w:pPr>
        <w:rPr>
          <w:rFonts w:ascii="Helvetica" w:hAnsi="Helvetica"/>
          <w:sz w:val="24"/>
        </w:rPr>
      </w:pPr>
      <w:r w:rsidRPr="00863A06">
        <w:rPr>
          <w:rFonts w:ascii="Helvetica" w:hAnsi="Helvetica"/>
          <w:b/>
          <w:sz w:val="24"/>
        </w:rPr>
        <w:t>Frist</w:t>
      </w:r>
      <w:r w:rsidR="003B1878" w:rsidRPr="00863A06">
        <w:rPr>
          <w:rFonts w:ascii="Helvetica" w:hAnsi="Helvetica"/>
          <w:b/>
          <w:sz w:val="24"/>
        </w:rPr>
        <w:t xml:space="preserve">: </w:t>
      </w:r>
      <w:r w:rsidR="001532B3" w:rsidRPr="00863A06">
        <w:rPr>
          <w:rFonts w:ascii="Helvetica" w:hAnsi="Helvetica"/>
          <w:sz w:val="24"/>
        </w:rPr>
        <w:t>04</w:t>
      </w:r>
      <w:r w:rsidR="00463CDC" w:rsidRPr="00863A06">
        <w:rPr>
          <w:rFonts w:ascii="Helvetica" w:hAnsi="Helvetica"/>
          <w:sz w:val="24"/>
        </w:rPr>
        <w:t>.03.1</w:t>
      </w:r>
      <w:r w:rsidR="007D746D">
        <w:rPr>
          <w:rFonts w:ascii="Helvetica" w:hAnsi="Helvetica"/>
          <w:sz w:val="24"/>
        </w:rPr>
        <w:t>8</w:t>
      </w:r>
      <w:r w:rsidR="007E3943" w:rsidRPr="00863A06">
        <w:rPr>
          <w:rFonts w:ascii="Helvetica" w:hAnsi="Helvetica"/>
          <w:sz w:val="24"/>
        </w:rPr>
        <w:t xml:space="preserve"> </w:t>
      </w:r>
      <w:r w:rsidR="001875DD">
        <w:rPr>
          <w:rFonts w:ascii="Helvetica" w:hAnsi="Helvetica"/>
          <w:sz w:val="24"/>
        </w:rPr>
        <w:t xml:space="preserve">kl. 23:59 </w:t>
      </w:r>
      <w:r w:rsidR="00900A80" w:rsidRPr="00863A06">
        <w:rPr>
          <w:rFonts w:ascii="Helvetica" w:hAnsi="Helvetica"/>
          <w:sz w:val="24"/>
        </w:rPr>
        <w:t xml:space="preserve">for </w:t>
      </w:r>
      <w:r w:rsidR="007E3943" w:rsidRPr="00863A06">
        <w:rPr>
          <w:rFonts w:ascii="Helvetica" w:hAnsi="Helvetica"/>
          <w:sz w:val="24"/>
        </w:rPr>
        <w:t>versjon 1</w:t>
      </w:r>
      <w:r w:rsidR="006D16DA" w:rsidRPr="00863A06">
        <w:rPr>
          <w:rFonts w:ascii="Helvetica" w:hAnsi="Helvetica"/>
          <w:sz w:val="24"/>
        </w:rPr>
        <w:t>.</w:t>
      </w:r>
      <w:r w:rsidR="009E49BD" w:rsidRPr="00863A06">
        <w:rPr>
          <w:rFonts w:ascii="Helvetica" w:hAnsi="Helvetica"/>
          <w:sz w:val="24"/>
        </w:rPr>
        <w:t xml:space="preserve"> </w:t>
      </w:r>
      <w:r w:rsidR="000C525B">
        <w:rPr>
          <w:rFonts w:ascii="Helvetica" w:hAnsi="Helvetica"/>
          <w:sz w:val="24"/>
        </w:rPr>
        <w:t>Endelig v</w:t>
      </w:r>
      <w:r w:rsidR="009E49BD" w:rsidRPr="00863A06">
        <w:rPr>
          <w:rFonts w:ascii="Helvetica" w:hAnsi="Helvetica"/>
          <w:sz w:val="24"/>
        </w:rPr>
        <w:t xml:space="preserve">ersjon </w:t>
      </w:r>
      <w:r w:rsidR="000C525B">
        <w:rPr>
          <w:rFonts w:ascii="Helvetica" w:hAnsi="Helvetica"/>
          <w:sz w:val="24"/>
        </w:rPr>
        <w:t>leveres</w:t>
      </w:r>
      <w:r w:rsidR="009E49BD" w:rsidRPr="00863A06">
        <w:rPr>
          <w:rFonts w:ascii="Helvetica" w:hAnsi="Helvetica"/>
          <w:sz w:val="24"/>
        </w:rPr>
        <w:t xml:space="preserve"> sam</w:t>
      </w:r>
      <w:r w:rsidR="000C525B">
        <w:rPr>
          <w:rFonts w:ascii="Helvetica" w:hAnsi="Helvetica"/>
          <w:sz w:val="24"/>
        </w:rPr>
        <w:t>tidig</w:t>
      </w:r>
      <w:r w:rsidR="009E49BD" w:rsidRPr="00863A06">
        <w:rPr>
          <w:rFonts w:ascii="Helvetica" w:hAnsi="Helvetica"/>
          <w:sz w:val="24"/>
        </w:rPr>
        <w:t xml:space="preserve"> med Mappeinnlevering 2.</w:t>
      </w:r>
    </w:p>
    <w:p w:rsidR="00DC3404" w:rsidRPr="00863A06" w:rsidRDefault="001B4404" w:rsidP="00EA2AE1">
      <w:pPr>
        <w:pBdr>
          <w:bottom w:val="single" w:sz="12" w:space="1" w:color="auto"/>
        </w:pBdr>
        <w:rPr>
          <w:rFonts w:ascii="Helvetica" w:hAnsi="Helvetica"/>
          <w:b/>
          <w:sz w:val="24"/>
        </w:rPr>
      </w:pPr>
      <w:r w:rsidRPr="00863A06">
        <w:rPr>
          <w:rFonts w:ascii="Helvetica" w:hAnsi="Helvetica"/>
          <w:b/>
          <w:sz w:val="24"/>
        </w:rPr>
        <w:t>Kan løses alene</w:t>
      </w:r>
      <w:r w:rsidR="005725E1">
        <w:rPr>
          <w:rFonts w:ascii="Helvetica" w:hAnsi="Helvetica"/>
          <w:b/>
          <w:sz w:val="24"/>
        </w:rPr>
        <w:t xml:space="preserve"> eller</w:t>
      </w:r>
      <w:r w:rsidRPr="00863A06">
        <w:rPr>
          <w:rFonts w:ascii="Helvetica" w:hAnsi="Helvetica"/>
          <w:b/>
          <w:sz w:val="24"/>
        </w:rPr>
        <w:t xml:space="preserve"> i gruppe på 2</w:t>
      </w:r>
      <w:r w:rsidR="0001092E">
        <w:rPr>
          <w:rFonts w:ascii="Helvetica" w:hAnsi="Helvetica"/>
          <w:b/>
          <w:sz w:val="24"/>
        </w:rPr>
        <w:t xml:space="preserve"> eller 3</w:t>
      </w:r>
      <w:r w:rsidR="005B4417">
        <w:rPr>
          <w:rFonts w:ascii="Helvetica" w:hAnsi="Helvetica"/>
          <w:b/>
          <w:sz w:val="24"/>
        </w:rPr>
        <w:t xml:space="preserve"> (egner seg godt for </w:t>
      </w:r>
      <w:bookmarkStart w:id="0" w:name="_GoBack"/>
      <w:bookmarkEnd w:id="0"/>
      <w:r w:rsidR="005B4417">
        <w:rPr>
          <w:rFonts w:ascii="Helvetica" w:hAnsi="Helvetica"/>
          <w:b/>
          <w:sz w:val="24"/>
        </w:rPr>
        <w:t>samarbeide)</w:t>
      </w:r>
    </w:p>
    <w:p w:rsidR="00AC0EE3" w:rsidRPr="00E64910" w:rsidRDefault="00AC0EE3" w:rsidP="00AC0EE3">
      <w:pPr>
        <w:rPr>
          <w:rFonts w:ascii="Helvetica" w:hAnsi="Helvetica"/>
          <w:b/>
          <w:sz w:val="28"/>
        </w:rPr>
      </w:pPr>
      <w:r w:rsidRPr="00E64910">
        <w:rPr>
          <w:rFonts w:ascii="Helvetica" w:hAnsi="Helvetica"/>
          <w:b/>
          <w:sz w:val="28"/>
        </w:rPr>
        <w:t>Merknader</w:t>
      </w:r>
    </w:p>
    <w:p w:rsidR="00126FB0" w:rsidRPr="007F41A3" w:rsidRDefault="00782B98" w:rsidP="00624F91">
      <w:pPr>
        <w:pStyle w:val="Listeavsnitt"/>
        <w:numPr>
          <w:ilvl w:val="0"/>
          <w:numId w:val="41"/>
        </w:numPr>
        <w:rPr>
          <w:rFonts w:ascii="Helvetica" w:hAnsi="Helvetica"/>
          <w:b/>
          <w:sz w:val="24"/>
        </w:rPr>
      </w:pPr>
      <w:r w:rsidRPr="00863A06">
        <w:rPr>
          <w:rFonts w:ascii="Helvetica" w:hAnsi="Helvetica"/>
          <w:sz w:val="24"/>
        </w:rPr>
        <w:t>Dette er en mappeinnlevering</w:t>
      </w:r>
      <w:r w:rsidR="004A6F7D">
        <w:rPr>
          <w:rFonts w:ascii="Helvetica" w:hAnsi="Helvetica"/>
          <w:sz w:val="24"/>
        </w:rPr>
        <w:t xml:space="preserve"> med</w:t>
      </w:r>
      <w:r w:rsidRPr="00863A06">
        <w:rPr>
          <w:rFonts w:ascii="Helvetica" w:hAnsi="Helvetica"/>
          <w:sz w:val="24"/>
        </w:rPr>
        <w:t xml:space="preserve"> </w:t>
      </w:r>
      <w:r w:rsidR="00E70D5A">
        <w:rPr>
          <w:rFonts w:ascii="Helvetica" w:hAnsi="Helvetica"/>
          <w:sz w:val="24"/>
        </w:rPr>
        <w:t>fokus</w:t>
      </w:r>
      <w:r w:rsidRPr="00863A06">
        <w:rPr>
          <w:rFonts w:ascii="Helvetica" w:hAnsi="Helvetica"/>
          <w:sz w:val="24"/>
        </w:rPr>
        <w:t xml:space="preserve"> på </w:t>
      </w:r>
      <w:proofErr w:type="spellStart"/>
      <w:r w:rsidR="004179FB" w:rsidRPr="00863A06">
        <w:rPr>
          <w:rFonts w:ascii="Helvetica" w:hAnsi="Helvetica"/>
          <w:sz w:val="24"/>
        </w:rPr>
        <w:t>jQuer</w:t>
      </w:r>
      <w:r w:rsidR="002A5BF4" w:rsidRPr="00863A06">
        <w:rPr>
          <w:rFonts w:ascii="Helvetica" w:hAnsi="Helvetica"/>
          <w:sz w:val="24"/>
        </w:rPr>
        <w:t>y</w:t>
      </w:r>
      <w:proofErr w:type="spellEnd"/>
      <w:r w:rsidR="002A5BF4" w:rsidRPr="00863A06">
        <w:rPr>
          <w:rFonts w:ascii="Helvetica" w:hAnsi="Helvetica"/>
          <w:sz w:val="24"/>
        </w:rPr>
        <w:t xml:space="preserve">, JavaScript </w:t>
      </w:r>
      <w:proofErr w:type="spellStart"/>
      <w:r w:rsidR="002A5BF4" w:rsidRPr="00863A06">
        <w:rPr>
          <w:rFonts w:ascii="Helvetica" w:hAnsi="Helvetica"/>
          <w:sz w:val="24"/>
        </w:rPr>
        <w:t>Patterns</w:t>
      </w:r>
      <w:proofErr w:type="spellEnd"/>
      <w:r w:rsidR="002A5BF4" w:rsidRPr="00863A06">
        <w:rPr>
          <w:rFonts w:ascii="Helvetica" w:hAnsi="Helvetica"/>
          <w:sz w:val="24"/>
        </w:rPr>
        <w:t xml:space="preserve"> (Object </w:t>
      </w:r>
      <w:proofErr w:type="spellStart"/>
      <w:r w:rsidR="002A5BF4" w:rsidRPr="00863A06">
        <w:rPr>
          <w:rFonts w:ascii="Helvetica" w:hAnsi="Helvetica"/>
          <w:sz w:val="24"/>
        </w:rPr>
        <w:t>literal</w:t>
      </w:r>
      <w:proofErr w:type="spellEnd"/>
      <w:r w:rsidR="002A5BF4" w:rsidRPr="00863A06">
        <w:rPr>
          <w:rFonts w:ascii="Helvetica" w:hAnsi="Helvetica"/>
          <w:sz w:val="24"/>
        </w:rPr>
        <w:t xml:space="preserve"> </w:t>
      </w:r>
      <w:proofErr w:type="spellStart"/>
      <w:r w:rsidR="002A5BF4" w:rsidRPr="00863A06">
        <w:rPr>
          <w:rFonts w:ascii="Helvetica" w:hAnsi="Helvetica"/>
          <w:sz w:val="24"/>
        </w:rPr>
        <w:t>App</w:t>
      </w:r>
      <w:proofErr w:type="spellEnd"/>
      <w:r w:rsidR="002A5BF4" w:rsidRPr="00863A06">
        <w:rPr>
          <w:rFonts w:ascii="Helvetica" w:hAnsi="Helvetica"/>
          <w:sz w:val="24"/>
        </w:rPr>
        <w:t xml:space="preserve"> og </w:t>
      </w:r>
      <w:proofErr w:type="spellStart"/>
      <w:r w:rsidR="002A5BF4" w:rsidRPr="00863A06">
        <w:rPr>
          <w:rFonts w:ascii="Helvetica" w:hAnsi="Helvetica"/>
          <w:sz w:val="24"/>
        </w:rPr>
        <w:t>Module</w:t>
      </w:r>
      <w:proofErr w:type="spellEnd"/>
      <w:r w:rsidR="002A5BF4" w:rsidRPr="00863A06">
        <w:rPr>
          <w:rFonts w:ascii="Helvetica" w:hAnsi="Helvetica"/>
          <w:sz w:val="24"/>
        </w:rPr>
        <w:t>) og JavaScript</w:t>
      </w:r>
      <w:r w:rsidR="001920C4">
        <w:rPr>
          <w:rFonts w:ascii="Helvetica" w:hAnsi="Helvetica"/>
          <w:sz w:val="24"/>
        </w:rPr>
        <w:t>.</w:t>
      </w:r>
      <w:r w:rsidR="0064263E">
        <w:rPr>
          <w:rFonts w:ascii="Helvetica" w:hAnsi="Helvetica"/>
          <w:sz w:val="24"/>
        </w:rPr>
        <w:t xml:space="preserve"> </w:t>
      </w:r>
    </w:p>
    <w:p w:rsidR="007F41A3" w:rsidRDefault="007F41A3" w:rsidP="00624F91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7F41A3">
        <w:rPr>
          <w:rFonts w:ascii="Helvetica" w:hAnsi="Helvetica"/>
          <w:sz w:val="24"/>
        </w:rPr>
        <w:t>Mappeinnleveringen består av 3 oppgaver</w:t>
      </w:r>
      <w:r>
        <w:rPr>
          <w:rFonts w:ascii="Helvetica" w:hAnsi="Helvetica"/>
          <w:sz w:val="24"/>
        </w:rPr>
        <w:t xml:space="preserve"> og alle tre oppgaver skal løses.</w:t>
      </w:r>
    </w:p>
    <w:p w:rsidR="008675E7" w:rsidRPr="007F41A3" w:rsidRDefault="00122603" w:rsidP="00624F91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Du skal gjøre bruk av mappestrukturen vedlagt med denne oppgaveteksten.</w:t>
      </w:r>
    </w:p>
    <w:p w:rsidR="00236EB5" w:rsidRDefault="00236EB5" w:rsidP="00624F91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1920C4">
        <w:rPr>
          <w:rFonts w:ascii="Helvetica" w:hAnsi="Helvetica"/>
          <w:sz w:val="24"/>
        </w:rPr>
        <w:t xml:space="preserve">Det er lov å be om veiledning </w:t>
      </w:r>
      <w:r w:rsidR="006E4E75" w:rsidRPr="001920C4">
        <w:rPr>
          <w:rFonts w:ascii="Helvetica" w:hAnsi="Helvetica"/>
          <w:sz w:val="24"/>
        </w:rPr>
        <w:t>av veiledere</w:t>
      </w:r>
      <w:r w:rsidR="001920C4">
        <w:rPr>
          <w:rFonts w:ascii="Helvetica" w:hAnsi="Helvetica"/>
          <w:sz w:val="24"/>
        </w:rPr>
        <w:t>,</w:t>
      </w:r>
      <w:r w:rsidR="006E4E75" w:rsidRPr="001920C4">
        <w:rPr>
          <w:rFonts w:ascii="Helvetica" w:hAnsi="Helvetica"/>
          <w:sz w:val="24"/>
        </w:rPr>
        <w:t xml:space="preserve"> og </w:t>
      </w:r>
      <w:r w:rsidR="001920C4">
        <w:rPr>
          <w:rFonts w:ascii="Helvetica" w:hAnsi="Helvetica"/>
          <w:sz w:val="24"/>
        </w:rPr>
        <w:t xml:space="preserve">veiledning og tilbakemelding fra </w:t>
      </w:r>
      <w:r w:rsidR="006E4E75" w:rsidRPr="001920C4">
        <w:rPr>
          <w:rFonts w:ascii="Helvetica" w:hAnsi="Helvetica"/>
          <w:sz w:val="24"/>
        </w:rPr>
        <w:t>foreleser</w:t>
      </w:r>
      <w:r w:rsidR="001920C4">
        <w:rPr>
          <w:rFonts w:ascii="Helvetica" w:hAnsi="Helvetica"/>
          <w:sz w:val="24"/>
        </w:rPr>
        <w:t xml:space="preserve"> underveis i arbeidet.</w:t>
      </w:r>
    </w:p>
    <w:p w:rsidR="000110F6" w:rsidRDefault="00787E14" w:rsidP="00624F91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Alt</w:t>
      </w:r>
      <w:r w:rsidR="00874728">
        <w:rPr>
          <w:rFonts w:ascii="Helvetica" w:hAnsi="Helvetica"/>
          <w:sz w:val="24"/>
        </w:rPr>
        <w:t>(!)</w:t>
      </w:r>
      <w:r>
        <w:rPr>
          <w:rFonts w:ascii="Helvetica" w:hAnsi="Helvetica"/>
          <w:sz w:val="24"/>
        </w:rPr>
        <w:t xml:space="preserve"> </w:t>
      </w:r>
      <w:r w:rsidR="00D1569A">
        <w:rPr>
          <w:rFonts w:ascii="Helvetica" w:hAnsi="Helvetica"/>
          <w:sz w:val="24"/>
        </w:rPr>
        <w:t xml:space="preserve">av kode </w:t>
      </w:r>
      <w:r>
        <w:rPr>
          <w:rFonts w:ascii="Helvetica" w:hAnsi="Helvetica"/>
          <w:sz w:val="24"/>
        </w:rPr>
        <w:t>skal være håndkodet</w:t>
      </w:r>
      <w:r w:rsidR="005E1C60">
        <w:rPr>
          <w:rFonts w:ascii="Helvetica" w:hAnsi="Helvetica"/>
          <w:sz w:val="24"/>
        </w:rPr>
        <w:t>, dvs. kodegenerator er ikke tillatt,</w:t>
      </w:r>
      <w:r w:rsidR="000110F6">
        <w:rPr>
          <w:rFonts w:ascii="Helvetica" w:hAnsi="Helvetica"/>
          <w:sz w:val="24"/>
        </w:rPr>
        <w:t xml:space="preserve"> og laget av deg</w:t>
      </w:r>
      <w:r w:rsidR="00071080">
        <w:rPr>
          <w:rFonts w:ascii="Helvetica" w:hAnsi="Helvetica"/>
          <w:sz w:val="24"/>
        </w:rPr>
        <w:t>/dere</w:t>
      </w:r>
      <w:r w:rsidR="000110F6">
        <w:rPr>
          <w:rFonts w:ascii="Helvetica" w:hAnsi="Helvetica"/>
          <w:sz w:val="24"/>
        </w:rPr>
        <w:t xml:space="preserve"> selv.</w:t>
      </w:r>
      <w:r w:rsidR="000438AF">
        <w:rPr>
          <w:rFonts w:ascii="Helvetica" w:hAnsi="Helvetica"/>
          <w:sz w:val="24"/>
        </w:rPr>
        <w:t xml:space="preserve"> </w:t>
      </w:r>
    </w:p>
    <w:p w:rsidR="00787E14" w:rsidRDefault="000438AF" w:rsidP="00624F91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Eventuelle </w:t>
      </w:r>
      <w:proofErr w:type="spellStart"/>
      <w:r>
        <w:rPr>
          <w:rFonts w:ascii="Helvetica" w:hAnsi="Helvetica"/>
          <w:sz w:val="24"/>
        </w:rPr>
        <w:t>plugins</w:t>
      </w:r>
      <w:proofErr w:type="spellEnd"/>
      <w:r>
        <w:rPr>
          <w:rFonts w:ascii="Helvetica" w:hAnsi="Helvetica"/>
          <w:sz w:val="24"/>
        </w:rPr>
        <w:t xml:space="preserve"> </w:t>
      </w:r>
      <w:r w:rsidR="00760360">
        <w:rPr>
          <w:rFonts w:ascii="Helvetica" w:hAnsi="Helvetica"/>
          <w:sz w:val="24"/>
        </w:rPr>
        <w:t xml:space="preserve">(utover </w:t>
      </w:r>
      <w:proofErr w:type="spellStart"/>
      <w:r w:rsidR="00760360">
        <w:rPr>
          <w:rFonts w:ascii="Helvetica" w:hAnsi="Helvetica"/>
          <w:sz w:val="24"/>
        </w:rPr>
        <w:t>jQuery</w:t>
      </w:r>
      <w:proofErr w:type="spellEnd"/>
      <w:r w:rsidR="00760360">
        <w:rPr>
          <w:rFonts w:ascii="Helvetica" w:hAnsi="Helvetica"/>
          <w:sz w:val="24"/>
        </w:rPr>
        <w:t xml:space="preserve"> UI) </w:t>
      </w:r>
      <w:r>
        <w:rPr>
          <w:rFonts w:ascii="Helvetica" w:hAnsi="Helvetica"/>
          <w:sz w:val="24"/>
        </w:rPr>
        <w:t>må godkjennes</w:t>
      </w:r>
      <w:r w:rsidR="0080081F">
        <w:rPr>
          <w:rFonts w:ascii="Helvetica" w:hAnsi="Helvetica"/>
          <w:sz w:val="24"/>
        </w:rPr>
        <w:t xml:space="preserve"> av emnelærer</w:t>
      </w:r>
      <w:r w:rsidR="004A4A59">
        <w:rPr>
          <w:rFonts w:ascii="Helvetica" w:hAnsi="Helvetica"/>
          <w:sz w:val="24"/>
        </w:rPr>
        <w:t xml:space="preserve"> pga. vurderingen</w:t>
      </w:r>
      <w:r>
        <w:rPr>
          <w:rFonts w:ascii="Helvetica" w:hAnsi="Helvetica"/>
          <w:sz w:val="24"/>
        </w:rPr>
        <w:t>.</w:t>
      </w:r>
    </w:p>
    <w:p w:rsidR="003D11B2" w:rsidRPr="001920C4" w:rsidRDefault="003D11B2" w:rsidP="00624F91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Merk: hvis man jobber flere sammen forventes det mer</w:t>
      </w:r>
      <w:r w:rsidR="000114F9">
        <w:rPr>
          <w:rFonts w:ascii="Helvetica" w:hAnsi="Helvetica"/>
          <w:sz w:val="24"/>
        </w:rPr>
        <w:t xml:space="preserve"> av </w:t>
      </w:r>
      <w:r w:rsidR="00D9506B">
        <w:rPr>
          <w:rFonts w:ascii="Helvetica" w:hAnsi="Helvetica"/>
          <w:sz w:val="24"/>
        </w:rPr>
        <w:t>innleveringen</w:t>
      </w:r>
      <w:r w:rsidR="000114F9">
        <w:rPr>
          <w:rFonts w:ascii="Helvetica" w:hAnsi="Helvetica"/>
          <w:sz w:val="24"/>
        </w:rPr>
        <w:t>!</w:t>
      </w:r>
    </w:p>
    <w:p w:rsidR="00AE58AF" w:rsidRPr="005074B1" w:rsidRDefault="004F747A" w:rsidP="00EF670C">
      <w:pPr>
        <w:rPr>
          <w:rFonts w:ascii="Helvetica" w:hAnsi="Helvetica"/>
          <w:b/>
          <w:sz w:val="28"/>
          <w:szCs w:val="28"/>
        </w:rPr>
      </w:pPr>
      <w:r w:rsidRPr="005074B1">
        <w:rPr>
          <w:rFonts w:ascii="Helvetica" w:hAnsi="Helvetica"/>
          <w:b/>
          <w:sz w:val="28"/>
          <w:szCs w:val="28"/>
        </w:rPr>
        <w:t>Hovedt</w:t>
      </w:r>
      <w:r w:rsidR="00AE58AF" w:rsidRPr="005074B1">
        <w:rPr>
          <w:rFonts w:ascii="Helvetica" w:hAnsi="Helvetica"/>
          <w:b/>
          <w:sz w:val="28"/>
          <w:szCs w:val="28"/>
        </w:rPr>
        <w:t>emaer</w:t>
      </w:r>
    </w:p>
    <w:p w:rsidR="00554773" w:rsidRDefault="00554773" w:rsidP="00554773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proofErr w:type="spellStart"/>
      <w:r>
        <w:rPr>
          <w:rFonts w:ascii="Helvetica" w:hAnsi="Helvetica"/>
          <w:sz w:val="24"/>
        </w:rPr>
        <w:t>jQuery</w:t>
      </w:r>
      <w:proofErr w:type="spellEnd"/>
      <w:r>
        <w:rPr>
          <w:rFonts w:ascii="Helvetica" w:hAnsi="Helvetica"/>
          <w:sz w:val="24"/>
        </w:rPr>
        <w:t xml:space="preserve"> elementskapelse</w:t>
      </w:r>
    </w:p>
    <w:p w:rsidR="005A2587" w:rsidRDefault="003C3D6C" w:rsidP="00AE58AF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proofErr w:type="spellStart"/>
      <w:r>
        <w:rPr>
          <w:rFonts w:ascii="Helvetica" w:hAnsi="Helvetica"/>
          <w:sz w:val="24"/>
        </w:rPr>
        <w:t>jQuery</w:t>
      </w:r>
      <w:proofErr w:type="spellEnd"/>
      <w:r>
        <w:rPr>
          <w:rFonts w:ascii="Helvetica" w:hAnsi="Helvetica"/>
          <w:sz w:val="24"/>
        </w:rPr>
        <w:t xml:space="preserve"> </w:t>
      </w:r>
      <w:proofErr w:type="spellStart"/>
      <w:r>
        <w:rPr>
          <w:rFonts w:ascii="Helvetica" w:hAnsi="Helvetica"/>
          <w:sz w:val="24"/>
        </w:rPr>
        <w:t>events</w:t>
      </w:r>
      <w:proofErr w:type="spellEnd"/>
    </w:p>
    <w:p w:rsidR="008B66C2" w:rsidRDefault="003C3D6C" w:rsidP="00FE0CB3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proofErr w:type="spellStart"/>
      <w:r w:rsidRPr="003A46B8">
        <w:rPr>
          <w:rFonts w:ascii="Helvetica" w:hAnsi="Helvetica"/>
          <w:sz w:val="24"/>
        </w:rPr>
        <w:t>jQuery</w:t>
      </w:r>
      <w:proofErr w:type="spellEnd"/>
      <w:r w:rsidRPr="003A46B8">
        <w:rPr>
          <w:rFonts w:ascii="Helvetica" w:hAnsi="Helvetica"/>
          <w:sz w:val="24"/>
        </w:rPr>
        <w:t xml:space="preserve"> </w:t>
      </w:r>
      <w:proofErr w:type="spellStart"/>
      <w:r w:rsidR="00BD1530" w:rsidRPr="003A46B8">
        <w:rPr>
          <w:rFonts w:ascii="Helvetica" w:hAnsi="Helvetica"/>
          <w:sz w:val="24"/>
        </w:rPr>
        <w:t>animate</w:t>
      </w:r>
      <w:proofErr w:type="spellEnd"/>
      <w:r w:rsidR="00BD1530" w:rsidRPr="003A46B8">
        <w:rPr>
          <w:rFonts w:ascii="Helvetica" w:hAnsi="Helvetica"/>
          <w:sz w:val="24"/>
        </w:rPr>
        <w:t xml:space="preserve"> og effekter</w:t>
      </w:r>
    </w:p>
    <w:p w:rsidR="006634F0" w:rsidRDefault="006634F0" w:rsidP="006634F0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proofErr w:type="spellStart"/>
      <w:r>
        <w:rPr>
          <w:rFonts w:ascii="Helvetica" w:hAnsi="Helvetica"/>
          <w:sz w:val="24"/>
        </w:rPr>
        <w:t>Module</w:t>
      </w:r>
      <w:proofErr w:type="spellEnd"/>
      <w:r>
        <w:rPr>
          <w:rFonts w:ascii="Helvetica" w:hAnsi="Helvetica"/>
          <w:sz w:val="24"/>
        </w:rPr>
        <w:t xml:space="preserve"> </w:t>
      </w:r>
      <w:proofErr w:type="spellStart"/>
      <w:r>
        <w:rPr>
          <w:rFonts w:ascii="Helvetica" w:hAnsi="Helvetica"/>
          <w:sz w:val="24"/>
        </w:rPr>
        <w:t>pattern</w:t>
      </w:r>
      <w:proofErr w:type="spellEnd"/>
    </w:p>
    <w:p w:rsidR="006634F0" w:rsidRDefault="006634F0" w:rsidP="006634F0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Object </w:t>
      </w:r>
      <w:proofErr w:type="spellStart"/>
      <w:r>
        <w:rPr>
          <w:rFonts w:ascii="Helvetica" w:hAnsi="Helvetica"/>
          <w:sz w:val="24"/>
        </w:rPr>
        <w:t>Literal</w:t>
      </w:r>
      <w:proofErr w:type="spellEnd"/>
      <w:r>
        <w:rPr>
          <w:rFonts w:ascii="Helvetica" w:hAnsi="Helvetica"/>
          <w:sz w:val="24"/>
        </w:rPr>
        <w:t xml:space="preserve"> </w:t>
      </w:r>
      <w:r w:rsidR="00127C5B">
        <w:rPr>
          <w:rFonts w:ascii="Helvetica" w:hAnsi="Helvetica"/>
          <w:sz w:val="24"/>
        </w:rPr>
        <w:t xml:space="preserve">for </w:t>
      </w:r>
      <w:proofErr w:type="spellStart"/>
      <w:r>
        <w:rPr>
          <w:rFonts w:ascii="Helvetica" w:hAnsi="Helvetica"/>
          <w:sz w:val="24"/>
        </w:rPr>
        <w:t>App</w:t>
      </w:r>
      <w:proofErr w:type="spellEnd"/>
    </w:p>
    <w:p w:rsidR="006634F0" w:rsidRDefault="006634F0" w:rsidP="006634F0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7F3464">
        <w:rPr>
          <w:rFonts w:ascii="Helvetica" w:hAnsi="Helvetica"/>
          <w:sz w:val="24"/>
        </w:rPr>
        <w:t xml:space="preserve">Testing med </w:t>
      </w:r>
      <w:proofErr w:type="spellStart"/>
      <w:r w:rsidR="00585C72">
        <w:rPr>
          <w:rFonts w:ascii="Helvetica" w:hAnsi="Helvetica"/>
          <w:sz w:val="24"/>
        </w:rPr>
        <w:t>QU</w:t>
      </w:r>
      <w:r w:rsidRPr="007F3464">
        <w:rPr>
          <w:rFonts w:ascii="Helvetica" w:hAnsi="Helvetica"/>
          <w:sz w:val="24"/>
        </w:rPr>
        <w:t>nit</w:t>
      </w:r>
      <w:proofErr w:type="spellEnd"/>
    </w:p>
    <w:p w:rsidR="007F0930" w:rsidRDefault="007F0930" w:rsidP="007F0930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JSON</w:t>
      </w:r>
    </w:p>
    <w:p w:rsidR="00DF390C" w:rsidRDefault="00DF390C" w:rsidP="00DF390C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Diverse JavaScript-funksjoner</w:t>
      </w:r>
    </w:p>
    <w:p w:rsidR="006D5CE1" w:rsidRDefault="006D5CE1" w:rsidP="00DF390C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Betingel</w:t>
      </w:r>
      <w:r w:rsidR="00395452">
        <w:rPr>
          <w:rFonts w:ascii="Helvetica" w:hAnsi="Helvetica"/>
          <w:sz w:val="24"/>
        </w:rPr>
        <w:t>ser (if-</w:t>
      </w:r>
      <w:proofErr w:type="spellStart"/>
      <w:r w:rsidR="00395452">
        <w:rPr>
          <w:rFonts w:ascii="Helvetica" w:hAnsi="Helvetica"/>
          <w:sz w:val="24"/>
        </w:rPr>
        <w:t>else</w:t>
      </w:r>
      <w:proofErr w:type="spellEnd"/>
      <w:r w:rsidR="00395452">
        <w:rPr>
          <w:rFonts w:ascii="Helvetica" w:hAnsi="Helvetica"/>
          <w:sz w:val="24"/>
        </w:rPr>
        <w:t>)</w:t>
      </w:r>
    </w:p>
    <w:p w:rsidR="00F265A3" w:rsidRDefault="00F265A3" w:rsidP="00FE0CB3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proofErr w:type="spellStart"/>
      <w:r>
        <w:rPr>
          <w:rFonts w:ascii="Helvetica" w:hAnsi="Helvetica"/>
          <w:sz w:val="24"/>
        </w:rPr>
        <w:t>jQuery</w:t>
      </w:r>
      <w:proofErr w:type="spellEnd"/>
      <w:r>
        <w:rPr>
          <w:rFonts w:ascii="Helvetica" w:hAnsi="Helvetica"/>
          <w:sz w:val="24"/>
        </w:rPr>
        <w:t xml:space="preserve"> UI</w:t>
      </w:r>
    </w:p>
    <w:p w:rsidR="000B49F6" w:rsidRDefault="000B49F6" w:rsidP="00FE0CB3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HTML og CSS</w:t>
      </w:r>
      <w:r w:rsidR="00927142">
        <w:rPr>
          <w:rFonts w:ascii="Helvetica" w:hAnsi="Helvetica"/>
          <w:sz w:val="24"/>
        </w:rPr>
        <w:t xml:space="preserve"> (</w:t>
      </w:r>
      <w:r w:rsidR="00737520">
        <w:rPr>
          <w:rFonts w:ascii="Helvetica" w:hAnsi="Helvetica"/>
          <w:sz w:val="24"/>
        </w:rPr>
        <w:t xml:space="preserve">primært </w:t>
      </w:r>
      <w:r w:rsidR="00927142">
        <w:rPr>
          <w:rFonts w:ascii="Helvetica" w:hAnsi="Helvetica"/>
          <w:sz w:val="24"/>
        </w:rPr>
        <w:t xml:space="preserve">gjennom </w:t>
      </w:r>
      <w:proofErr w:type="spellStart"/>
      <w:r w:rsidR="00927142">
        <w:rPr>
          <w:rFonts w:ascii="Helvetica" w:hAnsi="Helvetica"/>
          <w:sz w:val="24"/>
        </w:rPr>
        <w:t>jQuery</w:t>
      </w:r>
      <w:proofErr w:type="spellEnd"/>
      <w:r w:rsidR="00927142">
        <w:rPr>
          <w:rFonts w:ascii="Helvetica" w:hAnsi="Helvetica"/>
          <w:sz w:val="24"/>
        </w:rPr>
        <w:t>)</w:t>
      </w:r>
    </w:p>
    <w:p w:rsidR="004F747A" w:rsidRPr="005074B1" w:rsidRDefault="004F747A" w:rsidP="004F747A">
      <w:pPr>
        <w:rPr>
          <w:rFonts w:ascii="Helvetica" w:hAnsi="Helvetica"/>
          <w:b/>
          <w:sz w:val="28"/>
          <w:szCs w:val="28"/>
        </w:rPr>
      </w:pPr>
      <w:r w:rsidRPr="005074B1">
        <w:rPr>
          <w:rFonts w:ascii="Helvetica" w:hAnsi="Helvetica"/>
          <w:b/>
          <w:sz w:val="28"/>
          <w:szCs w:val="28"/>
        </w:rPr>
        <w:t>Vurderingskriterier</w:t>
      </w:r>
    </w:p>
    <w:p w:rsidR="004F747A" w:rsidRPr="008E3380" w:rsidRDefault="004F747A" w:rsidP="004F747A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8E3380">
        <w:rPr>
          <w:rFonts w:ascii="Helvetica" w:hAnsi="Helvetica"/>
          <w:sz w:val="24"/>
        </w:rPr>
        <w:t xml:space="preserve">Omfang: mengden kode, </w:t>
      </w:r>
      <w:r w:rsidR="00554ECD" w:rsidRPr="008E3380">
        <w:rPr>
          <w:rFonts w:ascii="Helvetica" w:hAnsi="Helvetica"/>
          <w:sz w:val="24"/>
        </w:rPr>
        <w:t xml:space="preserve">mengden </w:t>
      </w:r>
      <w:r w:rsidRPr="008E3380">
        <w:rPr>
          <w:rFonts w:ascii="Helvetica" w:hAnsi="Helvetica"/>
          <w:sz w:val="24"/>
        </w:rPr>
        <w:t>forskjellige funksjoner</w:t>
      </w:r>
    </w:p>
    <w:p w:rsidR="004F747A" w:rsidRPr="008E3380" w:rsidRDefault="004F747A" w:rsidP="004F747A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8E3380">
        <w:rPr>
          <w:rFonts w:ascii="Helvetica" w:hAnsi="Helvetica"/>
          <w:sz w:val="24"/>
        </w:rPr>
        <w:t>Kompleksitet: hvor kompleks (les: vanskelig) kode</w:t>
      </w:r>
      <w:r w:rsidR="009501C0">
        <w:rPr>
          <w:rFonts w:ascii="Helvetica" w:hAnsi="Helvetica"/>
          <w:sz w:val="24"/>
        </w:rPr>
        <w:t xml:space="preserve"> er</w:t>
      </w:r>
    </w:p>
    <w:p w:rsidR="00F631F8" w:rsidRPr="003F43D3" w:rsidRDefault="004F747A" w:rsidP="0041424E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3F43D3">
        <w:rPr>
          <w:rFonts w:ascii="Helvetica" w:hAnsi="Helvetica"/>
          <w:sz w:val="24"/>
        </w:rPr>
        <w:t>Ryddighet</w:t>
      </w:r>
      <w:r w:rsidR="000A5DCF" w:rsidRPr="003F43D3">
        <w:rPr>
          <w:rFonts w:ascii="Helvetica" w:hAnsi="Helvetica"/>
          <w:sz w:val="24"/>
        </w:rPr>
        <w:t>, s</w:t>
      </w:r>
      <w:r w:rsidRPr="003F43D3">
        <w:rPr>
          <w:rFonts w:ascii="Helvetica" w:hAnsi="Helvetica"/>
          <w:sz w:val="24"/>
        </w:rPr>
        <w:t>truktur</w:t>
      </w:r>
      <w:r w:rsidR="003F43D3" w:rsidRPr="003F43D3">
        <w:rPr>
          <w:rFonts w:ascii="Helvetica" w:hAnsi="Helvetica"/>
          <w:sz w:val="24"/>
        </w:rPr>
        <w:t>,</w:t>
      </w:r>
      <w:r w:rsidR="000A5DCF" w:rsidRPr="003F43D3">
        <w:rPr>
          <w:rFonts w:ascii="Helvetica" w:hAnsi="Helvetica"/>
          <w:sz w:val="24"/>
        </w:rPr>
        <w:t xml:space="preserve"> b</w:t>
      </w:r>
      <w:r w:rsidRPr="003F43D3">
        <w:rPr>
          <w:rFonts w:ascii="Helvetica" w:hAnsi="Helvetica"/>
          <w:sz w:val="24"/>
        </w:rPr>
        <w:t xml:space="preserve">ruk av </w:t>
      </w:r>
      <w:proofErr w:type="spellStart"/>
      <w:r w:rsidRPr="003F43D3">
        <w:rPr>
          <w:rFonts w:ascii="Helvetica" w:hAnsi="Helvetica"/>
          <w:sz w:val="24"/>
        </w:rPr>
        <w:t>patterns</w:t>
      </w:r>
      <w:proofErr w:type="spellEnd"/>
      <w:r w:rsidR="003F43D3" w:rsidRPr="003F43D3">
        <w:rPr>
          <w:rFonts w:ascii="Helvetica" w:hAnsi="Helvetica"/>
          <w:sz w:val="24"/>
        </w:rPr>
        <w:t>, kommentarer</w:t>
      </w:r>
    </w:p>
    <w:p w:rsidR="004F747A" w:rsidRPr="008E3380" w:rsidRDefault="004F747A" w:rsidP="004F747A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8E3380">
        <w:rPr>
          <w:rFonts w:ascii="Helvetica" w:hAnsi="Helvetica"/>
          <w:sz w:val="24"/>
        </w:rPr>
        <w:t>Fungerende løsninger</w:t>
      </w:r>
    </w:p>
    <w:p w:rsidR="0096596D" w:rsidRPr="00606997" w:rsidRDefault="0096596D" w:rsidP="0096596D">
      <w:pPr>
        <w:rPr>
          <w:rFonts w:ascii="Helvetica" w:hAnsi="Helvetica" w:cs="Helvetica"/>
          <w:b/>
          <w:sz w:val="28"/>
        </w:rPr>
      </w:pPr>
      <w:r w:rsidRPr="00606997">
        <w:rPr>
          <w:rFonts w:ascii="Helvetica" w:hAnsi="Helvetica" w:cs="Helvetica"/>
          <w:b/>
          <w:sz w:val="28"/>
        </w:rPr>
        <w:t>Kommentar om bildebruk</w:t>
      </w:r>
    </w:p>
    <w:p w:rsidR="0096596D" w:rsidRDefault="0096596D" w:rsidP="0096596D">
      <w:pPr>
        <w:pStyle w:val="Listeavsnitt"/>
        <w:numPr>
          <w:ilvl w:val="0"/>
          <w:numId w:val="41"/>
        </w:numPr>
        <w:rPr>
          <w:rStyle w:val="mediatype-icon"/>
          <w:rFonts w:ascii="Helvetica" w:hAnsi="Helvetica" w:cs="Helvetica"/>
          <w:sz w:val="24"/>
        </w:rPr>
      </w:pPr>
      <w:r w:rsidRPr="0096596D">
        <w:rPr>
          <w:rFonts w:ascii="Helvetica" w:hAnsi="Helvetica" w:cs="Helvetica"/>
          <w:sz w:val="24"/>
        </w:rPr>
        <w:t xml:space="preserve">Du kan fritt bruke bilder du ønsker i denne sammenheng – bare merk at hvis du ønsker å bruke mappeinnleveringen som portefølje bør du være deg bevisst om det er </w:t>
      </w:r>
      <w:r w:rsidRPr="0096596D">
        <w:rPr>
          <w:rStyle w:val="mediatype-icon"/>
          <w:rFonts w:ascii="Helvetica" w:hAnsi="Helvetica" w:cs="Helvetica"/>
          <w:sz w:val="24"/>
        </w:rPr>
        <w:t>Royalty-</w:t>
      </w:r>
      <w:proofErr w:type="spellStart"/>
      <w:r w:rsidRPr="0096596D">
        <w:rPr>
          <w:rStyle w:val="mediatype-icon"/>
          <w:rFonts w:ascii="Helvetica" w:hAnsi="Helvetica" w:cs="Helvetica"/>
          <w:sz w:val="24"/>
        </w:rPr>
        <w:t>free</w:t>
      </w:r>
      <w:proofErr w:type="spellEnd"/>
      <w:r w:rsidRPr="0096596D">
        <w:rPr>
          <w:rStyle w:val="mediatype-icon"/>
          <w:rFonts w:ascii="Helvetica" w:hAnsi="Helvetica" w:cs="Helvetica"/>
          <w:sz w:val="24"/>
        </w:rPr>
        <w:t xml:space="preserve"> bilder eller ikke. Eksempelvis får du tilgang til Royalty-</w:t>
      </w:r>
      <w:proofErr w:type="spellStart"/>
      <w:r w:rsidRPr="0096596D">
        <w:rPr>
          <w:rStyle w:val="mediatype-icon"/>
          <w:rFonts w:ascii="Helvetica" w:hAnsi="Helvetica" w:cs="Helvetica"/>
          <w:sz w:val="24"/>
        </w:rPr>
        <w:t>free</w:t>
      </w:r>
      <w:proofErr w:type="spellEnd"/>
      <w:r w:rsidRPr="0096596D">
        <w:rPr>
          <w:rStyle w:val="mediatype-icon"/>
          <w:rFonts w:ascii="Helvetica" w:hAnsi="Helvetica" w:cs="Helvetica"/>
          <w:sz w:val="24"/>
        </w:rPr>
        <w:t xml:space="preserve"> bilder som student fra </w:t>
      </w:r>
      <w:hyperlink r:id="rId8" w:history="1">
        <w:r w:rsidR="00606997" w:rsidRPr="00E6239F">
          <w:rPr>
            <w:rStyle w:val="Hyperkobling"/>
            <w:rFonts w:ascii="Helvetica" w:hAnsi="Helvetica" w:cs="Helvetica"/>
            <w:sz w:val="24"/>
          </w:rPr>
          <w:t>https://www.colourbox.com/</w:t>
        </w:r>
      </w:hyperlink>
    </w:p>
    <w:p w:rsidR="00606997" w:rsidRDefault="009D0815" w:rsidP="0096596D">
      <w:pPr>
        <w:pStyle w:val="Listeavsnitt"/>
        <w:numPr>
          <w:ilvl w:val="0"/>
          <w:numId w:val="41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 xml:space="preserve">Ikke inkluder bilder som du ikke bruker i </w:t>
      </w:r>
      <w:r w:rsidR="00C510AA">
        <w:rPr>
          <w:rFonts w:ascii="Helvetica" w:hAnsi="Helvetica" w:cs="Helvetica"/>
          <w:sz w:val="24"/>
        </w:rPr>
        <w:t>mappen</w:t>
      </w:r>
    </w:p>
    <w:p w:rsidR="009D0815" w:rsidRPr="0096596D" w:rsidRDefault="00DB4522" w:rsidP="0096596D">
      <w:pPr>
        <w:pStyle w:val="Listeavsnitt"/>
        <w:numPr>
          <w:ilvl w:val="0"/>
          <w:numId w:val="41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La helst</w:t>
      </w:r>
      <w:r w:rsidR="00371F2C">
        <w:rPr>
          <w:rFonts w:ascii="Helvetica" w:hAnsi="Helvetica" w:cs="Helvetica"/>
          <w:sz w:val="24"/>
        </w:rPr>
        <w:t xml:space="preserve"> ikke </w:t>
      </w:r>
      <w:r>
        <w:rPr>
          <w:rFonts w:ascii="Helvetica" w:hAnsi="Helvetica" w:cs="Helvetica"/>
          <w:sz w:val="24"/>
        </w:rPr>
        <w:t>bildene ta</w:t>
      </w:r>
      <w:r w:rsidR="00371F2C">
        <w:rPr>
          <w:rFonts w:ascii="Helvetica" w:hAnsi="Helvetica" w:cs="Helvetica"/>
          <w:sz w:val="24"/>
        </w:rPr>
        <w:t xml:space="preserve"> opp mer enn </w:t>
      </w:r>
      <w:r w:rsidR="00A53D93">
        <w:rPr>
          <w:rFonts w:ascii="Helvetica" w:hAnsi="Helvetica" w:cs="Helvetica"/>
          <w:sz w:val="24"/>
        </w:rPr>
        <w:t>rundt 4</w:t>
      </w:r>
      <w:r w:rsidR="00346E63">
        <w:rPr>
          <w:rFonts w:ascii="Helvetica" w:hAnsi="Helvetica" w:cs="Helvetica"/>
          <w:sz w:val="24"/>
        </w:rPr>
        <w:t>0MB</w:t>
      </w:r>
    </w:p>
    <w:p w:rsidR="007110B0" w:rsidRPr="00BB5819" w:rsidRDefault="000E1BBA" w:rsidP="00EF670C">
      <w:pPr>
        <w:rPr>
          <w:rFonts w:ascii="Helvetica" w:hAnsi="Helvetica"/>
          <w:b/>
          <w:sz w:val="36"/>
        </w:rPr>
      </w:pPr>
      <w:r w:rsidRPr="00BB5819">
        <w:rPr>
          <w:rFonts w:ascii="Helvetica" w:hAnsi="Helvetica"/>
          <w:b/>
          <w:sz w:val="36"/>
        </w:rPr>
        <w:lastRenderedPageBreak/>
        <w:t xml:space="preserve">Oppgave </w:t>
      </w:r>
      <w:r w:rsidR="00954667">
        <w:rPr>
          <w:rFonts w:ascii="Helvetica" w:hAnsi="Helvetica"/>
          <w:b/>
          <w:sz w:val="36"/>
        </w:rPr>
        <w:t>1</w:t>
      </w:r>
      <w:r w:rsidRPr="00BB5819">
        <w:rPr>
          <w:rFonts w:ascii="Helvetica" w:hAnsi="Helvetica"/>
          <w:b/>
          <w:sz w:val="36"/>
        </w:rPr>
        <w:t>.</w:t>
      </w:r>
      <w:r w:rsidR="008C02B8">
        <w:rPr>
          <w:rFonts w:ascii="Helvetica" w:hAnsi="Helvetica"/>
          <w:b/>
          <w:sz w:val="36"/>
        </w:rPr>
        <w:t xml:space="preserve"> </w:t>
      </w:r>
      <w:proofErr w:type="spellStart"/>
      <w:r w:rsidR="00C27943">
        <w:rPr>
          <w:rFonts w:ascii="Helvetica" w:hAnsi="Helvetica"/>
          <w:b/>
          <w:sz w:val="36"/>
        </w:rPr>
        <w:t>HeartBook</w:t>
      </w:r>
      <w:proofErr w:type="spellEnd"/>
      <w:r w:rsidR="005E27B2">
        <w:rPr>
          <w:rFonts w:ascii="Helvetica" w:hAnsi="Helvetica"/>
          <w:b/>
          <w:sz w:val="36"/>
        </w:rPr>
        <w:t xml:space="preserve"> </w:t>
      </w:r>
      <w:r w:rsidR="008C02B8">
        <w:rPr>
          <w:rFonts w:ascii="Helvetica" w:hAnsi="Helvetica"/>
          <w:b/>
          <w:sz w:val="36"/>
        </w:rPr>
        <w:t>(</w:t>
      </w:r>
      <w:r w:rsidR="009C46B2">
        <w:rPr>
          <w:rFonts w:ascii="Helvetica" w:hAnsi="Helvetica"/>
          <w:b/>
          <w:sz w:val="36"/>
        </w:rPr>
        <w:t xml:space="preserve">ca. </w:t>
      </w:r>
      <w:r w:rsidR="007247F4">
        <w:rPr>
          <w:rFonts w:ascii="Helvetica" w:hAnsi="Helvetica"/>
          <w:b/>
          <w:sz w:val="36"/>
        </w:rPr>
        <w:t>3</w:t>
      </w:r>
      <w:r w:rsidR="003A7329">
        <w:rPr>
          <w:rFonts w:ascii="Helvetica" w:hAnsi="Helvetica"/>
          <w:b/>
          <w:sz w:val="36"/>
        </w:rPr>
        <w:t>3</w:t>
      </w:r>
      <w:r w:rsidR="009C46B2">
        <w:rPr>
          <w:rFonts w:ascii="Helvetica" w:hAnsi="Helvetica"/>
          <w:b/>
          <w:sz w:val="36"/>
        </w:rPr>
        <w:t>%</w:t>
      </w:r>
      <w:r w:rsidR="008C02B8">
        <w:rPr>
          <w:rFonts w:ascii="Helvetica" w:hAnsi="Helvetica"/>
          <w:b/>
          <w:sz w:val="36"/>
        </w:rPr>
        <w:t>)</w:t>
      </w:r>
    </w:p>
    <w:p w:rsidR="00215942" w:rsidRDefault="009565B3" w:rsidP="00215942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Du skal lage en nettside for </w:t>
      </w:r>
      <w:r w:rsidR="007272C5">
        <w:rPr>
          <w:rFonts w:ascii="Helvetica" w:hAnsi="Helvetica"/>
          <w:sz w:val="24"/>
        </w:rPr>
        <w:t>folk som ser etter kjærligheten på nett.</w:t>
      </w:r>
    </w:p>
    <w:p w:rsidR="007272C5" w:rsidRPr="001904F1" w:rsidRDefault="00C35067" w:rsidP="00215942">
      <w:pPr>
        <w:rPr>
          <w:rFonts w:ascii="Helvetica" w:hAnsi="Helvetica"/>
          <w:b/>
          <w:sz w:val="24"/>
        </w:rPr>
      </w:pPr>
      <w:r w:rsidRPr="001904F1">
        <w:rPr>
          <w:rFonts w:ascii="Helvetica" w:hAnsi="Helvetica"/>
          <w:b/>
          <w:sz w:val="24"/>
        </w:rPr>
        <w:t>Løsningen skal inneholde følgende funksjonalitet</w:t>
      </w:r>
      <w:r w:rsidR="000A1B34" w:rsidRPr="001904F1">
        <w:rPr>
          <w:rFonts w:ascii="Helvetica" w:hAnsi="Helvetica"/>
          <w:b/>
          <w:sz w:val="24"/>
        </w:rPr>
        <w:t xml:space="preserve"> med menyknapper for brukeren å aktivere</w:t>
      </w:r>
      <w:r w:rsidR="000E168E" w:rsidRPr="001904F1">
        <w:rPr>
          <w:rFonts w:ascii="Helvetica" w:hAnsi="Helvetica"/>
          <w:b/>
          <w:sz w:val="24"/>
        </w:rPr>
        <w:t>:</w:t>
      </w:r>
    </w:p>
    <w:p w:rsidR="000E168E" w:rsidRDefault="00C35067" w:rsidP="000E168E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Visning av alle </w:t>
      </w:r>
      <w:r w:rsidR="002453D5">
        <w:rPr>
          <w:rFonts w:ascii="Helvetica" w:hAnsi="Helvetica"/>
          <w:sz w:val="24"/>
        </w:rPr>
        <w:t>brukere</w:t>
      </w:r>
      <w:r w:rsidR="000970C1">
        <w:rPr>
          <w:rFonts w:ascii="Helvetica" w:hAnsi="Helvetica"/>
          <w:sz w:val="24"/>
        </w:rPr>
        <w:t xml:space="preserve"> med utvalg informasjon</w:t>
      </w:r>
    </w:p>
    <w:p w:rsidR="00FC08B3" w:rsidRDefault="00FC08B3" w:rsidP="000E168E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Visning av kun menn</w:t>
      </w:r>
      <w:r w:rsidR="000970C1">
        <w:rPr>
          <w:rFonts w:ascii="Helvetica" w:hAnsi="Helvetica"/>
          <w:sz w:val="24"/>
        </w:rPr>
        <w:t xml:space="preserve"> med utvalg informasjon</w:t>
      </w:r>
    </w:p>
    <w:p w:rsidR="00FC08B3" w:rsidRDefault="00FC08B3" w:rsidP="000E168E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Visning av kun kvinner</w:t>
      </w:r>
      <w:r w:rsidR="000970C1">
        <w:rPr>
          <w:rFonts w:ascii="Helvetica" w:hAnsi="Helvetica"/>
          <w:sz w:val="24"/>
        </w:rPr>
        <w:t xml:space="preserve"> med utvalg informasjon</w:t>
      </w:r>
    </w:p>
    <w:p w:rsidR="00FC08B3" w:rsidRDefault="00683DF8" w:rsidP="000E168E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Visning av</w:t>
      </w:r>
      <w:r w:rsidR="00613AD8">
        <w:rPr>
          <w:rFonts w:ascii="Helvetica" w:hAnsi="Helvetica"/>
          <w:sz w:val="24"/>
        </w:rPr>
        <w:t xml:space="preserve"> fullstendige</w:t>
      </w:r>
      <w:r>
        <w:rPr>
          <w:rFonts w:ascii="Helvetica" w:hAnsi="Helvetica"/>
          <w:sz w:val="24"/>
        </w:rPr>
        <w:t xml:space="preserve"> detaljer</w:t>
      </w:r>
      <w:r w:rsidR="004E62CA">
        <w:rPr>
          <w:rFonts w:ascii="Helvetica" w:hAnsi="Helvetica"/>
          <w:sz w:val="24"/>
        </w:rPr>
        <w:t xml:space="preserve"> om </w:t>
      </w:r>
      <w:r w:rsidR="002A619E">
        <w:rPr>
          <w:rFonts w:ascii="Helvetica" w:hAnsi="Helvetica"/>
          <w:sz w:val="24"/>
        </w:rPr>
        <w:t>é</w:t>
      </w:r>
      <w:r w:rsidR="004E62CA">
        <w:rPr>
          <w:rFonts w:ascii="Helvetica" w:hAnsi="Helvetica"/>
          <w:sz w:val="24"/>
        </w:rPr>
        <w:t>n profil</w:t>
      </w:r>
      <w:r w:rsidR="00F11116">
        <w:rPr>
          <w:rFonts w:ascii="Helvetica" w:hAnsi="Helvetica"/>
          <w:sz w:val="24"/>
        </w:rPr>
        <w:t xml:space="preserve"> (for eksempel hvis klikket på </w:t>
      </w:r>
      <w:r w:rsidR="00716099">
        <w:rPr>
          <w:rFonts w:ascii="Helvetica" w:hAnsi="Helvetica"/>
          <w:sz w:val="24"/>
        </w:rPr>
        <w:t>et</w:t>
      </w:r>
      <w:r w:rsidR="00F11116">
        <w:rPr>
          <w:rFonts w:ascii="Helvetica" w:hAnsi="Helvetica"/>
          <w:sz w:val="24"/>
        </w:rPr>
        <w:t xml:space="preserve"> profil</w:t>
      </w:r>
      <w:r w:rsidR="00716099">
        <w:rPr>
          <w:rFonts w:ascii="Helvetica" w:hAnsi="Helvetica"/>
          <w:sz w:val="24"/>
        </w:rPr>
        <w:t>bilde</w:t>
      </w:r>
      <w:r w:rsidR="00F11116">
        <w:rPr>
          <w:rFonts w:ascii="Helvetica" w:hAnsi="Helvetica"/>
          <w:sz w:val="24"/>
        </w:rPr>
        <w:t>)</w:t>
      </w:r>
    </w:p>
    <w:p w:rsidR="00112271" w:rsidRDefault="00FE0CB3" w:rsidP="00112271">
      <w:pPr>
        <w:pStyle w:val="Listeavsnitt"/>
        <w:numPr>
          <w:ilvl w:val="1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En profil bør minimum ha </w:t>
      </w:r>
      <w:proofErr w:type="spellStart"/>
      <w:r w:rsidR="004D0979">
        <w:rPr>
          <w:rFonts w:ascii="Helvetica" w:hAnsi="Helvetica"/>
          <w:sz w:val="24"/>
        </w:rPr>
        <w:t>name</w:t>
      </w:r>
      <w:proofErr w:type="spellEnd"/>
      <w:r>
        <w:rPr>
          <w:rFonts w:ascii="Helvetica" w:hAnsi="Helvetica"/>
          <w:sz w:val="24"/>
        </w:rPr>
        <w:t>,</w:t>
      </w:r>
      <w:r w:rsidR="004D0979">
        <w:rPr>
          <w:rFonts w:ascii="Helvetica" w:hAnsi="Helvetica"/>
          <w:sz w:val="24"/>
        </w:rPr>
        <w:t xml:space="preserve"> </w:t>
      </w:r>
      <w:proofErr w:type="spellStart"/>
      <w:r w:rsidR="004D0979">
        <w:rPr>
          <w:rFonts w:ascii="Helvetica" w:hAnsi="Helvetica"/>
          <w:sz w:val="24"/>
        </w:rPr>
        <w:t>imageSrc</w:t>
      </w:r>
      <w:proofErr w:type="spellEnd"/>
      <w:r>
        <w:rPr>
          <w:rFonts w:ascii="Helvetica" w:hAnsi="Helvetica"/>
          <w:sz w:val="24"/>
        </w:rPr>
        <w:t xml:space="preserve">, </w:t>
      </w:r>
      <w:r w:rsidR="004D0979">
        <w:rPr>
          <w:rFonts w:ascii="Helvetica" w:hAnsi="Helvetica"/>
          <w:sz w:val="24"/>
        </w:rPr>
        <w:t>age</w:t>
      </w:r>
      <w:r w:rsidR="00E958C0">
        <w:rPr>
          <w:rFonts w:ascii="Helvetica" w:hAnsi="Helvetica"/>
          <w:sz w:val="24"/>
        </w:rPr>
        <w:t xml:space="preserve">, </w:t>
      </w:r>
      <w:proofErr w:type="spellStart"/>
      <w:r w:rsidR="00C71F13">
        <w:rPr>
          <w:rFonts w:ascii="Helvetica" w:hAnsi="Helvetica"/>
          <w:sz w:val="24"/>
        </w:rPr>
        <w:t>description</w:t>
      </w:r>
      <w:proofErr w:type="spellEnd"/>
      <w:r w:rsidR="004D0979">
        <w:rPr>
          <w:rFonts w:ascii="Helvetica" w:hAnsi="Helvetica"/>
          <w:sz w:val="24"/>
        </w:rPr>
        <w:t xml:space="preserve">, </w:t>
      </w:r>
      <w:proofErr w:type="spellStart"/>
      <w:r w:rsidR="004D0979">
        <w:rPr>
          <w:rFonts w:ascii="Helvetica" w:hAnsi="Helvetica"/>
          <w:sz w:val="24"/>
        </w:rPr>
        <w:t>gender</w:t>
      </w:r>
      <w:proofErr w:type="spellEnd"/>
    </w:p>
    <w:p w:rsidR="00440A43" w:rsidRPr="00440A43" w:rsidRDefault="00DB086E" w:rsidP="000408DF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U</w:t>
      </w:r>
      <w:r w:rsidR="00440A43" w:rsidRPr="00440A43">
        <w:rPr>
          <w:rFonts w:ascii="Helvetica" w:hAnsi="Helvetica"/>
          <w:sz w:val="24"/>
        </w:rPr>
        <w:t>tvidelse av funksjonalitet</w:t>
      </w:r>
      <w:r w:rsidR="00517C85">
        <w:rPr>
          <w:rFonts w:ascii="Helvetica" w:hAnsi="Helvetica"/>
          <w:sz w:val="24"/>
        </w:rPr>
        <w:t>en</w:t>
      </w:r>
      <w:r w:rsidR="00440A43" w:rsidRPr="00440A43">
        <w:rPr>
          <w:rFonts w:ascii="Helvetica" w:hAnsi="Helvetica"/>
          <w:sz w:val="24"/>
        </w:rPr>
        <w:t xml:space="preserve"> gi</w:t>
      </w:r>
      <w:r w:rsidR="00600426">
        <w:rPr>
          <w:rFonts w:ascii="Helvetica" w:hAnsi="Helvetica"/>
          <w:sz w:val="24"/>
        </w:rPr>
        <w:t>r</w:t>
      </w:r>
      <w:r w:rsidR="00440A43" w:rsidRPr="00440A43">
        <w:rPr>
          <w:rFonts w:ascii="Helvetica" w:hAnsi="Helvetica"/>
          <w:sz w:val="24"/>
        </w:rPr>
        <w:t xml:space="preserve"> mer poeng</w:t>
      </w:r>
      <w:r w:rsidR="00517C85">
        <w:rPr>
          <w:rFonts w:ascii="Helvetica" w:hAnsi="Helvetica"/>
          <w:sz w:val="24"/>
        </w:rPr>
        <w:t xml:space="preserve"> (ref. vurdering om omfang/kompleksitet)</w:t>
      </w:r>
    </w:p>
    <w:p w:rsidR="00C35067" w:rsidRPr="001904F1" w:rsidRDefault="00383738" w:rsidP="00C35067">
      <w:pPr>
        <w:rPr>
          <w:rFonts w:ascii="Helvetica" w:hAnsi="Helvetica"/>
          <w:b/>
          <w:sz w:val="24"/>
        </w:rPr>
      </w:pPr>
      <w:r w:rsidRPr="001904F1">
        <w:rPr>
          <w:rFonts w:ascii="Helvetica" w:hAnsi="Helvetica"/>
          <w:b/>
          <w:sz w:val="24"/>
        </w:rPr>
        <w:t>Tekniske krav:</w:t>
      </w:r>
    </w:p>
    <w:p w:rsidR="00383738" w:rsidRDefault="00126654" w:rsidP="00126654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All profilinformasjon skal ligge </w:t>
      </w:r>
      <w:r w:rsidR="007E392E">
        <w:rPr>
          <w:rFonts w:ascii="Helvetica" w:hAnsi="Helvetica"/>
          <w:sz w:val="24"/>
        </w:rPr>
        <w:t xml:space="preserve">i </w:t>
      </w:r>
      <w:r>
        <w:rPr>
          <w:rFonts w:ascii="Helvetica" w:hAnsi="Helvetica"/>
          <w:sz w:val="24"/>
        </w:rPr>
        <w:t>en</w:t>
      </w:r>
      <w:r w:rsidR="003B041E">
        <w:rPr>
          <w:rFonts w:ascii="Helvetica" w:hAnsi="Helvetica"/>
          <w:sz w:val="24"/>
        </w:rPr>
        <w:t xml:space="preserve"> </w:t>
      </w:r>
      <w:r w:rsidR="0039721F">
        <w:rPr>
          <w:rFonts w:ascii="Helvetica" w:hAnsi="Helvetica"/>
          <w:sz w:val="24"/>
        </w:rPr>
        <w:t>JSON-</w:t>
      </w:r>
      <w:proofErr w:type="spellStart"/>
      <w:r w:rsidR="0039721F">
        <w:rPr>
          <w:rFonts w:ascii="Helvetica" w:hAnsi="Helvetica"/>
          <w:sz w:val="24"/>
        </w:rPr>
        <w:t>objektliste</w:t>
      </w:r>
      <w:proofErr w:type="spellEnd"/>
      <w:r w:rsidR="0039721F">
        <w:rPr>
          <w:rFonts w:ascii="Helvetica" w:hAnsi="Helvetica"/>
          <w:sz w:val="24"/>
        </w:rPr>
        <w:t>/</w:t>
      </w:r>
      <w:proofErr w:type="spellStart"/>
      <w:r w:rsidR="0039721F">
        <w:rPr>
          <w:rFonts w:ascii="Helvetica" w:hAnsi="Helvetica"/>
          <w:sz w:val="24"/>
        </w:rPr>
        <w:t>Array</w:t>
      </w:r>
      <w:proofErr w:type="spellEnd"/>
      <w:r w:rsidR="0039721F">
        <w:rPr>
          <w:rFonts w:ascii="Helvetica" w:hAnsi="Helvetica"/>
          <w:sz w:val="24"/>
        </w:rPr>
        <w:t xml:space="preserve"> med JSON-objekter</w:t>
      </w:r>
      <w:r w:rsidR="003B041E">
        <w:rPr>
          <w:rFonts w:ascii="Helvetica" w:hAnsi="Helvetica"/>
          <w:sz w:val="24"/>
        </w:rPr>
        <w:t xml:space="preserve"> i en </w:t>
      </w:r>
      <w:proofErr w:type="spellStart"/>
      <w:r w:rsidR="003B041E">
        <w:rPr>
          <w:rFonts w:ascii="Helvetica" w:hAnsi="Helvetica"/>
          <w:sz w:val="24"/>
        </w:rPr>
        <w:t>Module</w:t>
      </w:r>
      <w:proofErr w:type="spellEnd"/>
    </w:p>
    <w:p w:rsidR="00496ADB" w:rsidRDefault="00F41240" w:rsidP="00126654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Du skal </w:t>
      </w:r>
      <w:r w:rsidR="00985610">
        <w:rPr>
          <w:rFonts w:ascii="Helvetica" w:hAnsi="Helvetica"/>
          <w:sz w:val="24"/>
        </w:rPr>
        <w:t>lage</w:t>
      </w:r>
      <w:r>
        <w:rPr>
          <w:rFonts w:ascii="Helvetica" w:hAnsi="Helvetica"/>
          <w:sz w:val="24"/>
        </w:rPr>
        <w:t xml:space="preserve"> </w:t>
      </w:r>
      <w:r w:rsidR="00496ADB">
        <w:rPr>
          <w:rFonts w:ascii="Helvetica" w:hAnsi="Helvetica"/>
          <w:sz w:val="24"/>
        </w:rPr>
        <w:t xml:space="preserve">4 </w:t>
      </w:r>
      <w:r w:rsidR="00970777">
        <w:rPr>
          <w:rFonts w:ascii="Helvetica" w:hAnsi="Helvetica"/>
          <w:sz w:val="24"/>
        </w:rPr>
        <w:t>funksjoner</w:t>
      </w:r>
      <w:r>
        <w:rPr>
          <w:rFonts w:ascii="Helvetica" w:hAnsi="Helvetica"/>
          <w:sz w:val="24"/>
        </w:rPr>
        <w:t xml:space="preserve"> </w:t>
      </w:r>
      <w:r w:rsidR="00496ADB">
        <w:rPr>
          <w:rFonts w:ascii="Helvetica" w:hAnsi="Helvetica"/>
          <w:sz w:val="24"/>
        </w:rPr>
        <w:t>i modulen:</w:t>
      </w:r>
    </w:p>
    <w:p w:rsidR="00496ADB" w:rsidRDefault="00F41240" w:rsidP="00496ADB">
      <w:pPr>
        <w:pStyle w:val="Listeavsnitt"/>
        <w:numPr>
          <w:ilvl w:val="1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få tak i </w:t>
      </w:r>
      <w:r w:rsidR="0031363F">
        <w:rPr>
          <w:rFonts w:ascii="Helvetica" w:hAnsi="Helvetica"/>
          <w:sz w:val="24"/>
        </w:rPr>
        <w:t>alle</w:t>
      </w:r>
    </w:p>
    <w:p w:rsidR="00496ADB" w:rsidRDefault="00F41240" w:rsidP="00496ADB">
      <w:pPr>
        <w:pStyle w:val="Listeavsnitt"/>
        <w:numPr>
          <w:ilvl w:val="1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kun alle menn</w:t>
      </w:r>
    </w:p>
    <w:p w:rsidR="00496ADB" w:rsidRDefault="0031363F" w:rsidP="00496ADB">
      <w:pPr>
        <w:pStyle w:val="Listeavsnitt"/>
        <w:numPr>
          <w:ilvl w:val="1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kun alle </w:t>
      </w:r>
      <w:r w:rsidR="00F41240">
        <w:rPr>
          <w:rFonts w:ascii="Helvetica" w:hAnsi="Helvetica"/>
          <w:sz w:val="24"/>
        </w:rPr>
        <w:t>kvinner</w:t>
      </w:r>
    </w:p>
    <w:p w:rsidR="000A2A78" w:rsidRDefault="00F41240" w:rsidP="00496ADB">
      <w:pPr>
        <w:pStyle w:val="Listeavsnitt"/>
        <w:numPr>
          <w:ilvl w:val="1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en gitt person</w:t>
      </w:r>
      <w:r w:rsidR="00285D00">
        <w:rPr>
          <w:rFonts w:ascii="Helvetica" w:hAnsi="Helvetica"/>
          <w:sz w:val="24"/>
        </w:rPr>
        <w:t xml:space="preserve"> </w:t>
      </w:r>
      <w:r w:rsidR="00EE28AD">
        <w:rPr>
          <w:rFonts w:ascii="Helvetica" w:hAnsi="Helvetica"/>
          <w:sz w:val="24"/>
        </w:rPr>
        <w:t>for detaljer</w:t>
      </w:r>
    </w:p>
    <w:p w:rsidR="00663BC7" w:rsidRDefault="00663BC7" w:rsidP="00126654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En Object </w:t>
      </w:r>
      <w:proofErr w:type="spellStart"/>
      <w:r>
        <w:rPr>
          <w:rFonts w:ascii="Helvetica" w:hAnsi="Helvetica"/>
          <w:sz w:val="24"/>
        </w:rPr>
        <w:t>Literal</w:t>
      </w:r>
      <w:proofErr w:type="spellEnd"/>
      <w:r>
        <w:rPr>
          <w:rFonts w:ascii="Helvetica" w:hAnsi="Helvetica"/>
          <w:sz w:val="24"/>
        </w:rPr>
        <w:t xml:space="preserve"> </w:t>
      </w:r>
      <w:proofErr w:type="spellStart"/>
      <w:r>
        <w:rPr>
          <w:rFonts w:ascii="Helvetica" w:hAnsi="Helvetica"/>
          <w:sz w:val="24"/>
        </w:rPr>
        <w:t>App</w:t>
      </w:r>
      <w:proofErr w:type="spellEnd"/>
      <w:r>
        <w:rPr>
          <w:rFonts w:ascii="Helvetica" w:hAnsi="Helvetica"/>
          <w:sz w:val="24"/>
        </w:rPr>
        <w:t xml:space="preserve"> for å skape GUI og sette </w:t>
      </w:r>
      <w:proofErr w:type="spellStart"/>
      <w:r>
        <w:rPr>
          <w:rFonts w:ascii="Helvetica" w:hAnsi="Helvetica"/>
          <w:sz w:val="24"/>
        </w:rPr>
        <w:t>events</w:t>
      </w:r>
      <w:proofErr w:type="spellEnd"/>
      <w:r>
        <w:rPr>
          <w:rFonts w:ascii="Helvetica" w:hAnsi="Helvetica"/>
          <w:sz w:val="24"/>
        </w:rPr>
        <w:t xml:space="preserve"> m.m.</w:t>
      </w:r>
      <w:r w:rsidR="00FA49DF">
        <w:rPr>
          <w:rFonts w:ascii="Helvetica" w:hAnsi="Helvetica"/>
          <w:sz w:val="24"/>
        </w:rPr>
        <w:t>, og som gjør bruk av modulen</w:t>
      </w:r>
    </w:p>
    <w:p w:rsidR="00FA49DF" w:rsidRDefault="00FA49DF" w:rsidP="00126654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en </w:t>
      </w:r>
      <w:proofErr w:type="spellStart"/>
      <w:r>
        <w:rPr>
          <w:rFonts w:ascii="Helvetica" w:hAnsi="Helvetica"/>
          <w:sz w:val="24"/>
        </w:rPr>
        <w:t>init</w:t>
      </w:r>
      <w:proofErr w:type="spellEnd"/>
      <w:r>
        <w:rPr>
          <w:rFonts w:ascii="Helvetica" w:hAnsi="Helvetica"/>
          <w:sz w:val="24"/>
        </w:rPr>
        <w:t xml:space="preserve">-fil som legger til </w:t>
      </w:r>
      <w:proofErr w:type="spellStart"/>
      <w:r>
        <w:rPr>
          <w:rFonts w:ascii="Helvetica" w:hAnsi="Helvetica"/>
          <w:sz w:val="24"/>
        </w:rPr>
        <w:t>App'en</w:t>
      </w:r>
      <w:proofErr w:type="spellEnd"/>
      <w:r>
        <w:rPr>
          <w:rFonts w:ascii="Helvetica" w:hAnsi="Helvetica"/>
          <w:sz w:val="24"/>
        </w:rPr>
        <w:t xml:space="preserve"> på nettsiden</w:t>
      </w:r>
      <w:r w:rsidR="001904F1">
        <w:rPr>
          <w:rFonts w:ascii="Helvetica" w:hAnsi="Helvetica"/>
          <w:sz w:val="24"/>
        </w:rPr>
        <w:t>s</w:t>
      </w:r>
    </w:p>
    <w:p w:rsidR="00383738" w:rsidRDefault="006644B0" w:rsidP="00C35067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Bilder </w:t>
      </w:r>
      <w:r w:rsidR="005F28AD">
        <w:rPr>
          <w:rFonts w:ascii="Helvetica" w:hAnsi="Helvetica"/>
          <w:sz w:val="24"/>
        </w:rPr>
        <w:t xml:space="preserve">for profilene </w:t>
      </w:r>
      <w:r>
        <w:rPr>
          <w:rFonts w:ascii="Helvetica" w:hAnsi="Helvetica"/>
          <w:sz w:val="24"/>
        </w:rPr>
        <w:t>er lagt til i images-mappen</w:t>
      </w:r>
      <w:r w:rsidR="00F5161A">
        <w:rPr>
          <w:rFonts w:ascii="Helvetica" w:hAnsi="Helvetica"/>
          <w:sz w:val="24"/>
        </w:rPr>
        <w:t xml:space="preserve"> og for full score på punktet omfang vil det lages profiler med JSON for alle 8 personer.</w:t>
      </w:r>
    </w:p>
    <w:p w:rsidR="00C35067" w:rsidRDefault="00AF3BA1" w:rsidP="00AF3BA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>
            <wp:extent cx="3790950" cy="389185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0" cy="390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4C" w:rsidRDefault="0039584C" w:rsidP="00C35067">
      <w:pPr>
        <w:rPr>
          <w:rFonts w:ascii="Helvetica" w:hAnsi="Helvetica"/>
          <w:sz w:val="24"/>
        </w:rPr>
      </w:pPr>
    </w:p>
    <w:p w:rsidR="00380F75" w:rsidRDefault="00380F75">
      <w:pPr>
        <w:spacing w:after="0"/>
        <w:rPr>
          <w:rFonts w:ascii="Helvetica" w:hAnsi="Helvetica"/>
          <w:b/>
          <w:sz w:val="36"/>
        </w:rPr>
      </w:pPr>
      <w:r>
        <w:rPr>
          <w:rFonts w:ascii="Helvetica" w:hAnsi="Helvetica"/>
          <w:b/>
          <w:sz w:val="36"/>
        </w:rPr>
        <w:br w:type="page"/>
      </w:r>
    </w:p>
    <w:p w:rsidR="00215942" w:rsidRPr="00BB5819" w:rsidRDefault="00215942" w:rsidP="00CD5F16">
      <w:pPr>
        <w:spacing w:after="0"/>
        <w:rPr>
          <w:rFonts w:ascii="Helvetica" w:hAnsi="Helvetica"/>
          <w:b/>
          <w:sz w:val="36"/>
        </w:rPr>
      </w:pPr>
      <w:r w:rsidRPr="00BB5819">
        <w:rPr>
          <w:rFonts w:ascii="Helvetica" w:hAnsi="Helvetica"/>
          <w:b/>
          <w:sz w:val="36"/>
        </w:rPr>
        <w:lastRenderedPageBreak/>
        <w:t xml:space="preserve">Oppgave </w:t>
      </w:r>
      <w:r w:rsidR="00954667">
        <w:rPr>
          <w:rFonts w:ascii="Helvetica" w:hAnsi="Helvetica"/>
          <w:b/>
          <w:sz w:val="36"/>
        </w:rPr>
        <w:t>2</w:t>
      </w:r>
      <w:r w:rsidRPr="00BB5819">
        <w:rPr>
          <w:rFonts w:ascii="Helvetica" w:hAnsi="Helvetica"/>
          <w:b/>
          <w:sz w:val="36"/>
        </w:rPr>
        <w:t>.</w:t>
      </w:r>
      <w:r w:rsidR="008C02B8">
        <w:rPr>
          <w:rFonts w:ascii="Helvetica" w:hAnsi="Helvetica"/>
          <w:b/>
          <w:sz w:val="36"/>
        </w:rPr>
        <w:t xml:space="preserve"> </w:t>
      </w:r>
      <w:r w:rsidR="007F35BD">
        <w:rPr>
          <w:rFonts w:ascii="Helvetica" w:hAnsi="Helvetica"/>
          <w:b/>
          <w:sz w:val="36"/>
        </w:rPr>
        <w:t xml:space="preserve">Et kritisk system </w:t>
      </w:r>
      <w:r w:rsidR="001D6730">
        <w:rPr>
          <w:rFonts w:ascii="Helvetica" w:hAnsi="Helvetica"/>
          <w:b/>
          <w:sz w:val="36"/>
        </w:rPr>
        <w:t xml:space="preserve">– Atomreaktor </w:t>
      </w:r>
      <w:proofErr w:type="spellStart"/>
      <w:r w:rsidR="001D6730">
        <w:rPr>
          <w:rFonts w:ascii="Helvetica" w:hAnsi="Helvetica"/>
          <w:b/>
          <w:sz w:val="36"/>
        </w:rPr>
        <w:t>X</w:t>
      </w:r>
      <w:proofErr w:type="spellEnd"/>
      <w:r w:rsidR="001D6730">
        <w:rPr>
          <w:rFonts w:ascii="Helvetica" w:hAnsi="Helvetica"/>
          <w:b/>
          <w:sz w:val="36"/>
        </w:rPr>
        <w:t xml:space="preserve"> </w:t>
      </w:r>
      <w:r w:rsidR="008C02B8">
        <w:rPr>
          <w:rFonts w:ascii="Helvetica" w:hAnsi="Helvetica"/>
          <w:b/>
          <w:sz w:val="36"/>
        </w:rPr>
        <w:t>(</w:t>
      </w:r>
      <w:r w:rsidR="00A435FA">
        <w:rPr>
          <w:rFonts w:ascii="Helvetica" w:hAnsi="Helvetica"/>
          <w:b/>
          <w:sz w:val="36"/>
        </w:rPr>
        <w:t xml:space="preserve">ca. </w:t>
      </w:r>
      <w:r w:rsidR="007247F4">
        <w:rPr>
          <w:rFonts w:ascii="Helvetica" w:hAnsi="Helvetica"/>
          <w:b/>
          <w:sz w:val="36"/>
        </w:rPr>
        <w:t>3</w:t>
      </w:r>
      <w:r w:rsidR="003A7329">
        <w:rPr>
          <w:rFonts w:ascii="Helvetica" w:hAnsi="Helvetica"/>
          <w:b/>
          <w:sz w:val="36"/>
        </w:rPr>
        <w:t>3</w:t>
      </w:r>
      <w:r w:rsidR="00A435FA">
        <w:rPr>
          <w:rFonts w:ascii="Helvetica" w:hAnsi="Helvetica"/>
          <w:b/>
          <w:sz w:val="36"/>
        </w:rPr>
        <w:t>%</w:t>
      </w:r>
      <w:r w:rsidR="008C02B8">
        <w:rPr>
          <w:rFonts w:ascii="Helvetica" w:hAnsi="Helvetica"/>
          <w:b/>
          <w:sz w:val="36"/>
        </w:rPr>
        <w:t>)</w:t>
      </w:r>
    </w:p>
    <w:p w:rsidR="00206ED0" w:rsidRDefault="00D40BB8" w:rsidP="00EF670C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D</w:t>
      </w:r>
      <w:r w:rsidR="00017AB6">
        <w:rPr>
          <w:rFonts w:ascii="Helvetica" w:hAnsi="Helvetica"/>
          <w:sz w:val="24"/>
        </w:rPr>
        <w:t>itt oppdrag er å lage en</w:t>
      </w:r>
      <w:r w:rsidR="001A1F09">
        <w:rPr>
          <w:rFonts w:ascii="Helvetica" w:hAnsi="Helvetica"/>
          <w:sz w:val="24"/>
        </w:rPr>
        <w:t xml:space="preserve"> webapplikasjon</w:t>
      </w:r>
      <w:r w:rsidR="0047526B">
        <w:rPr>
          <w:rFonts w:ascii="Helvetica" w:hAnsi="Helvetica"/>
          <w:sz w:val="24"/>
        </w:rPr>
        <w:t xml:space="preserve"> med funksjonalitet for å styre </w:t>
      </w:r>
      <w:r w:rsidR="00046DFE">
        <w:rPr>
          <w:rFonts w:ascii="Helvetica" w:hAnsi="Helvetica"/>
          <w:sz w:val="24"/>
        </w:rPr>
        <w:t>2</w:t>
      </w:r>
      <w:r w:rsidR="0047526B">
        <w:rPr>
          <w:rFonts w:ascii="Helvetica" w:hAnsi="Helvetica"/>
          <w:sz w:val="24"/>
        </w:rPr>
        <w:t xml:space="preserve"> atomreaktorer</w:t>
      </w:r>
      <w:r w:rsidR="007C75FB">
        <w:rPr>
          <w:rFonts w:ascii="Helvetica" w:hAnsi="Helvetica"/>
          <w:sz w:val="24"/>
        </w:rPr>
        <w:t>. Dette innebærer et grensesnitt for å kontrollere</w:t>
      </w:r>
      <w:r w:rsidR="00017AB6">
        <w:rPr>
          <w:rFonts w:ascii="Helvetica" w:hAnsi="Helvetica"/>
          <w:sz w:val="24"/>
        </w:rPr>
        <w:t xml:space="preserve"> atomreaktorene</w:t>
      </w:r>
      <w:r w:rsidR="007C75FB">
        <w:rPr>
          <w:rFonts w:ascii="Helvetica" w:hAnsi="Helvetica"/>
          <w:sz w:val="24"/>
        </w:rPr>
        <w:t xml:space="preserve"> gjennom input (tekstbokser, </w:t>
      </w:r>
      <w:proofErr w:type="spellStart"/>
      <w:r w:rsidR="007C75FB">
        <w:rPr>
          <w:rFonts w:ascii="Helvetica" w:hAnsi="Helvetica"/>
          <w:sz w:val="24"/>
        </w:rPr>
        <w:t>checkboxer</w:t>
      </w:r>
      <w:proofErr w:type="spellEnd"/>
      <w:r w:rsidR="007C75FB">
        <w:rPr>
          <w:rFonts w:ascii="Helvetica" w:hAnsi="Helvetica"/>
          <w:sz w:val="24"/>
        </w:rPr>
        <w:t xml:space="preserve">, </w:t>
      </w:r>
      <w:proofErr w:type="spellStart"/>
      <w:r w:rsidR="007C75FB">
        <w:rPr>
          <w:rFonts w:ascii="Helvetica" w:hAnsi="Helvetica"/>
          <w:sz w:val="24"/>
        </w:rPr>
        <w:t>radiobuttons</w:t>
      </w:r>
      <w:proofErr w:type="spellEnd"/>
      <w:r w:rsidR="007C75FB">
        <w:rPr>
          <w:rFonts w:ascii="Helvetica" w:hAnsi="Helvetica"/>
          <w:sz w:val="24"/>
        </w:rPr>
        <w:t>, range-</w:t>
      </w:r>
      <w:proofErr w:type="spellStart"/>
      <w:r w:rsidR="007C75FB">
        <w:rPr>
          <w:rFonts w:ascii="Helvetica" w:hAnsi="Helvetica"/>
          <w:sz w:val="24"/>
        </w:rPr>
        <w:t>slider</w:t>
      </w:r>
      <w:proofErr w:type="spellEnd"/>
      <w:r w:rsidR="007C75FB">
        <w:rPr>
          <w:rFonts w:ascii="Helvetica" w:hAnsi="Helvetica"/>
          <w:sz w:val="24"/>
        </w:rPr>
        <w:t xml:space="preserve"> o.l.)</w:t>
      </w:r>
      <w:r w:rsidR="005109F8">
        <w:rPr>
          <w:rFonts w:ascii="Helvetica" w:hAnsi="Helvetica"/>
          <w:sz w:val="24"/>
        </w:rPr>
        <w:t xml:space="preserve">. </w:t>
      </w:r>
      <w:r w:rsidR="00206ED0">
        <w:rPr>
          <w:rFonts w:ascii="Helvetica" w:hAnsi="Helvetica"/>
          <w:sz w:val="24"/>
        </w:rPr>
        <w:t>Grundig testing</w:t>
      </w:r>
      <w:r w:rsidR="0096667E">
        <w:rPr>
          <w:rFonts w:ascii="Helvetica" w:hAnsi="Helvetica"/>
          <w:sz w:val="24"/>
        </w:rPr>
        <w:t xml:space="preserve">, med </w:t>
      </w:r>
      <w:proofErr w:type="spellStart"/>
      <w:r w:rsidR="00CB6CF5">
        <w:rPr>
          <w:rFonts w:ascii="Helvetica" w:hAnsi="Helvetica"/>
          <w:sz w:val="24"/>
        </w:rPr>
        <w:t>QUnit</w:t>
      </w:r>
      <w:proofErr w:type="spellEnd"/>
      <w:r w:rsidR="0096667E">
        <w:rPr>
          <w:rFonts w:ascii="Helvetica" w:hAnsi="Helvetica"/>
          <w:sz w:val="24"/>
        </w:rPr>
        <w:t>,</w:t>
      </w:r>
      <w:r w:rsidR="00CB6CF5">
        <w:rPr>
          <w:rFonts w:ascii="Helvetica" w:hAnsi="Helvetica"/>
          <w:sz w:val="24"/>
        </w:rPr>
        <w:t xml:space="preserve"> </w:t>
      </w:r>
      <w:r w:rsidR="00206ED0">
        <w:rPr>
          <w:rFonts w:ascii="Helvetica" w:hAnsi="Helvetica"/>
          <w:sz w:val="24"/>
        </w:rPr>
        <w:t>av alle funksjoner er av essens</w:t>
      </w:r>
      <w:r w:rsidR="00785B3B">
        <w:rPr>
          <w:rFonts w:ascii="Helvetica" w:hAnsi="Helvetica"/>
          <w:sz w:val="24"/>
        </w:rPr>
        <w:t xml:space="preserve"> her</w:t>
      </w:r>
      <w:r w:rsidR="00206ED0">
        <w:rPr>
          <w:rFonts w:ascii="Helvetica" w:hAnsi="Helvetica"/>
          <w:sz w:val="24"/>
        </w:rPr>
        <w:t>!</w:t>
      </w:r>
    </w:p>
    <w:p w:rsidR="005109F8" w:rsidRDefault="005109F8" w:rsidP="00EF670C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Eksempler på funksjonalitet</w:t>
      </w:r>
      <w:r w:rsidR="003F4577">
        <w:rPr>
          <w:rFonts w:ascii="Helvetica" w:hAnsi="Helvetica"/>
          <w:sz w:val="24"/>
        </w:rPr>
        <w:t xml:space="preserve"> som skal kunne utføres gjennom grensesnittet</w:t>
      </w:r>
      <w:r w:rsidR="0003466C">
        <w:rPr>
          <w:rFonts w:ascii="Helvetica" w:hAnsi="Helvetica"/>
          <w:sz w:val="24"/>
        </w:rPr>
        <w:t>:</w:t>
      </w:r>
    </w:p>
    <w:p w:rsidR="00B32733" w:rsidRDefault="009D49B1" w:rsidP="0047526B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passordinnskriving for å få lov til å utføre funksjoner</w:t>
      </w:r>
      <w:r w:rsidR="002C56DD">
        <w:rPr>
          <w:rFonts w:ascii="Helvetica" w:hAnsi="Helvetica"/>
          <w:sz w:val="24"/>
        </w:rPr>
        <w:t xml:space="preserve"> (en modul som </w:t>
      </w:r>
      <w:r w:rsidR="00C5202B">
        <w:rPr>
          <w:rFonts w:ascii="Helvetica" w:hAnsi="Helvetica"/>
          <w:sz w:val="24"/>
        </w:rPr>
        <w:t xml:space="preserve">har riktige passord og </w:t>
      </w:r>
      <w:r w:rsidR="002C56DD">
        <w:rPr>
          <w:rFonts w:ascii="Helvetica" w:hAnsi="Helvetica"/>
          <w:sz w:val="24"/>
        </w:rPr>
        <w:t>håndterer passord</w:t>
      </w:r>
      <w:r w:rsidR="00E96163">
        <w:rPr>
          <w:rFonts w:ascii="Helvetica" w:hAnsi="Helvetica"/>
          <w:sz w:val="24"/>
        </w:rPr>
        <w:t>sjekk</w:t>
      </w:r>
      <w:r w:rsidR="002C56DD">
        <w:rPr>
          <w:rFonts w:ascii="Helvetica" w:hAnsi="Helvetica"/>
          <w:sz w:val="24"/>
        </w:rPr>
        <w:t>?)</w:t>
      </w:r>
    </w:p>
    <w:p w:rsidR="00D67A04" w:rsidRDefault="007C75FB" w:rsidP="0047526B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slå på/av</w:t>
      </w:r>
      <w:r w:rsidR="00443967">
        <w:rPr>
          <w:rFonts w:ascii="Helvetica" w:hAnsi="Helvetica"/>
          <w:sz w:val="24"/>
        </w:rPr>
        <w:t xml:space="preserve"> en</w:t>
      </w:r>
      <w:r w:rsidR="00B00218">
        <w:rPr>
          <w:rFonts w:ascii="Helvetica" w:hAnsi="Helvetica"/>
          <w:sz w:val="24"/>
        </w:rPr>
        <w:t>/</w:t>
      </w:r>
      <w:r w:rsidR="004E307B">
        <w:rPr>
          <w:rFonts w:ascii="Helvetica" w:hAnsi="Helvetica"/>
          <w:sz w:val="24"/>
        </w:rPr>
        <w:t>begge</w:t>
      </w:r>
      <w:r>
        <w:rPr>
          <w:rFonts w:ascii="Helvetica" w:hAnsi="Helvetica"/>
          <w:sz w:val="24"/>
        </w:rPr>
        <w:t xml:space="preserve"> reaktor</w:t>
      </w:r>
      <w:r w:rsidR="00B00218">
        <w:rPr>
          <w:rFonts w:ascii="Helvetica" w:hAnsi="Helvetica"/>
          <w:sz w:val="24"/>
        </w:rPr>
        <w:t>(er)</w:t>
      </w:r>
    </w:p>
    <w:p w:rsidR="007C75FB" w:rsidRDefault="003F4577" w:rsidP="0047526B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nedkjøling av reaktor</w:t>
      </w:r>
      <w:r w:rsidR="00DD2667">
        <w:rPr>
          <w:rFonts w:ascii="Helvetica" w:hAnsi="Helvetica"/>
          <w:sz w:val="24"/>
        </w:rPr>
        <w:t xml:space="preserve"> ved systemfeil</w:t>
      </w:r>
    </w:p>
    <w:p w:rsidR="00F92DE1" w:rsidRDefault="00F92DE1" w:rsidP="0047526B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informasjon om diverse ting: trykk, temperatur, ok/ikke ok status</w:t>
      </w:r>
      <w:r w:rsidR="00632E63">
        <w:rPr>
          <w:rFonts w:ascii="Helvetica" w:hAnsi="Helvetica"/>
          <w:sz w:val="24"/>
        </w:rPr>
        <w:t xml:space="preserve"> osv.</w:t>
      </w:r>
    </w:p>
    <w:p w:rsidR="00F14A7B" w:rsidRPr="0047526B" w:rsidRDefault="00B32733" w:rsidP="0047526B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annen funksjonalitet du mener kan passe her</w:t>
      </w:r>
      <w:r w:rsidR="003C01CE">
        <w:rPr>
          <w:rFonts w:ascii="Helvetica" w:hAnsi="Helvetica"/>
          <w:sz w:val="24"/>
        </w:rPr>
        <w:t xml:space="preserve"> (ref. vurdering om omfang/kompleksitet)</w:t>
      </w:r>
    </w:p>
    <w:p w:rsidR="000332B1" w:rsidRPr="00206ED0" w:rsidRDefault="00206ED0" w:rsidP="00206ED0">
      <w:pPr>
        <w:rPr>
          <w:rFonts w:ascii="Helvetica" w:hAnsi="Helvetica"/>
          <w:sz w:val="24"/>
        </w:rPr>
      </w:pPr>
      <w:r w:rsidRPr="00206ED0">
        <w:rPr>
          <w:rFonts w:ascii="Helvetica" w:hAnsi="Helvetica"/>
          <w:sz w:val="24"/>
        </w:rPr>
        <w:t xml:space="preserve">En eller flere moduler skal inneholde </w:t>
      </w:r>
      <w:r w:rsidR="00A73107">
        <w:rPr>
          <w:rFonts w:ascii="Helvetica" w:hAnsi="Helvetica"/>
          <w:sz w:val="24"/>
        </w:rPr>
        <w:t>hoved-</w:t>
      </w:r>
      <w:r w:rsidRPr="00206ED0">
        <w:rPr>
          <w:rFonts w:ascii="Helvetica" w:hAnsi="Helvetica"/>
          <w:sz w:val="24"/>
        </w:rPr>
        <w:t>funksjonalitet</w:t>
      </w:r>
      <w:r w:rsidR="00A73107">
        <w:rPr>
          <w:rFonts w:ascii="Helvetica" w:hAnsi="Helvetica"/>
          <w:sz w:val="24"/>
        </w:rPr>
        <w:t xml:space="preserve"> mens en </w:t>
      </w:r>
      <w:proofErr w:type="spellStart"/>
      <w:r w:rsidR="00A73107">
        <w:rPr>
          <w:rFonts w:ascii="Helvetica" w:hAnsi="Helvetica"/>
          <w:sz w:val="24"/>
        </w:rPr>
        <w:t>object</w:t>
      </w:r>
      <w:proofErr w:type="spellEnd"/>
      <w:r w:rsidR="00A73107">
        <w:rPr>
          <w:rFonts w:ascii="Helvetica" w:hAnsi="Helvetica"/>
          <w:sz w:val="24"/>
        </w:rPr>
        <w:t xml:space="preserve"> </w:t>
      </w:r>
      <w:proofErr w:type="spellStart"/>
      <w:r w:rsidR="00A73107">
        <w:rPr>
          <w:rFonts w:ascii="Helvetica" w:hAnsi="Helvetica"/>
          <w:sz w:val="24"/>
        </w:rPr>
        <w:t>literal</w:t>
      </w:r>
      <w:proofErr w:type="spellEnd"/>
      <w:r w:rsidR="00A73107">
        <w:rPr>
          <w:rFonts w:ascii="Helvetica" w:hAnsi="Helvetica"/>
          <w:sz w:val="24"/>
        </w:rPr>
        <w:t xml:space="preserve"> </w:t>
      </w:r>
      <w:proofErr w:type="spellStart"/>
      <w:r w:rsidR="00A73107">
        <w:rPr>
          <w:rFonts w:ascii="Helvetica" w:hAnsi="Helvetica"/>
          <w:sz w:val="24"/>
        </w:rPr>
        <w:t>app</w:t>
      </w:r>
      <w:proofErr w:type="spellEnd"/>
      <w:r w:rsidR="00A73107">
        <w:rPr>
          <w:rFonts w:ascii="Helvetica" w:hAnsi="Helvetica"/>
          <w:sz w:val="24"/>
        </w:rPr>
        <w:t xml:space="preserve"> står for GUI og </w:t>
      </w:r>
      <w:proofErr w:type="spellStart"/>
      <w:r w:rsidR="00A73107">
        <w:rPr>
          <w:rFonts w:ascii="Helvetica" w:hAnsi="Helvetica"/>
          <w:sz w:val="24"/>
        </w:rPr>
        <w:t>event</w:t>
      </w:r>
      <w:proofErr w:type="spellEnd"/>
      <w:r w:rsidRPr="00206ED0">
        <w:rPr>
          <w:rFonts w:ascii="Helvetica" w:hAnsi="Helvetica"/>
          <w:sz w:val="24"/>
        </w:rPr>
        <w:t>.</w:t>
      </w:r>
      <w:r w:rsidR="00C951BD">
        <w:rPr>
          <w:rFonts w:ascii="Helvetica" w:hAnsi="Helvetica"/>
          <w:sz w:val="24"/>
        </w:rPr>
        <w:t xml:space="preserve"> </w:t>
      </w:r>
      <w:r w:rsidR="000332B1">
        <w:rPr>
          <w:rFonts w:ascii="Helvetica" w:hAnsi="Helvetica"/>
          <w:sz w:val="24"/>
        </w:rPr>
        <w:t>Bruk</w:t>
      </w:r>
      <w:r w:rsidR="0003466C">
        <w:rPr>
          <w:rFonts w:ascii="Helvetica" w:hAnsi="Helvetica"/>
          <w:sz w:val="24"/>
        </w:rPr>
        <w:t xml:space="preserve"> gjerne </w:t>
      </w:r>
      <w:proofErr w:type="spellStart"/>
      <w:r w:rsidR="0003466C">
        <w:rPr>
          <w:rFonts w:ascii="Helvetica" w:hAnsi="Helvetica"/>
          <w:sz w:val="24"/>
        </w:rPr>
        <w:t>jQuery</w:t>
      </w:r>
      <w:proofErr w:type="spellEnd"/>
      <w:r w:rsidR="0003466C">
        <w:rPr>
          <w:rFonts w:ascii="Helvetica" w:hAnsi="Helvetica"/>
          <w:sz w:val="24"/>
        </w:rPr>
        <w:t xml:space="preserve"> </w:t>
      </w:r>
      <w:proofErr w:type="spellStart"/>
      <w:r w:rsidR="0003466C">
        <w:rPr>
          <w:rFonts w:ascii="Helvetica" w:hAnsi="Helvetica"/>
          <w:sz w:val="24"/>
        </w:rPr>
        <w:t>animate</w:t>
      </w:r>
      <w:proofErr w:type="spellEnd"/>
      <w:r w:rsidR="00C951BD">
        <w:rPr>
          <w:rFonts w:ascii="Helvetica" w:hAnsi="Helvetica"/>
          <w:sz w:val="24"/>
        </w:rPr>
        <w:t xml:space="preserve"> og andre funksjoner</w:t>
      </w:r>
      <w:r w:rsidR="0003466C">
        <w:rPr>
          <w:rFonts w:ascii="Helvetica" w:hAnsi="Helvetica"/>
          <w:sz w:val="24"/>
        </w:rPr>
        <w:t xml:space="preserve"> hvor det passer for å simulere </w:t>
      </w:r>
      <w:r w:rsidR="00072618">
        <w:rPr>
          <w:rFonts w:ascii="Helvetica" w:hAnsi="Helvetica"/>
          <w:sz w:val="24"/>
        </w:rPr>
        <w:t xml:space="preserve">nivå på variabler gjennom stolpediagram. </w:t>
      </w:r>
    </w:p>
    <w:p w:rsidR="005B2376" w:rsidRDefault="00C45CC7" w:rsidP="00F76AC7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>
            <wp:extent cx="4238625" cy="2825750"/>
            <wp:effectExtent l="0" t="0" r="952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94" cy="282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4B" w:rsidRDefault="0033574B" w:rsidP="00F76AC7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>
            <wp:extent cx="4244706" cy="2809875"/>
            <wp:effectExtent l="0" t="0" r="381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80" cy="284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70C" w:rsidRPr="00BB5819" w:rsidRDefault="002142CA" w:rsidP="0056671E">
      <w:pPr>
        <w:spacing w:after="0"/>
        <w:rPr>
          <w:rFonts w:ascii="Helvetica" w:hAnsi="Helvetica"/>
          <w:b/>
          <w:sz w:val="36"/>
        </w:rPr>
      </w:pPr>
      <w:r>
        <w:rPr>
          <w:rFonts w:ascii="Helvetica" w:hAnsi="Helvetica"/>
          <w:b/>
          <w:sz w:val="36"/>
        </w:rPr>
        <w:br w:type="page"/>
      </w:r>
      <w:r w:rsidR="000E1BBA" w:rsidRPr="00BB5819">
        <w:rPr>
          <w:rFonts w:ascii="Helvetica" w:hAnsi="Helvetica"/>
          <w:b/>
          <w:sz w:val="36"/>
        </w:rPr>
        <w:lastRenderedPageBreak/>
        <w:t xml:space="preserve">Oppgave </w:t>
      </w:r>
      <w:r w:rsidR="00954667">
        <w:rPr>
          <w:rFonts w:ascii="Helvetica" w:hAnsi="Helvetica"/>
          <w:b/>
          <w:sz w:val="36"/>
        </w:rPr>
        <w:t>3</w:t>
      </w:r>
      <w:r w:rsidR="003D51DF" w:rsidRPr="00BB5819">
        <w:rPr>
          <w:rFonts w:ascii="Helvetica" w:hAnsi="Helvetica"/>
          <w:b/>
          <w:sz w:val="36"/>
        </w:rPr>
        <w:t>.</w:t>
      </w:r>
      <w:r w:rsidR="004E5DEB">
        <w:rPr>
          <w:rFonts w:ascii="Helvetica" w:hAnsi="Helvetica"/>
          <w:b/>
          <w:sz w:val="36"/>
        </w:rPr>
        <w:t xml:space="preserve"> Friformsoppgave</w:t>
      </w:r>
      <w:r w:rsidR="00147B6A">
        <w:rPr>
          <w:rFonts w:ascii="Helvetica" w:hAnsi="Helvetica"/>
          <w:b/>
          <w:sz w:val="36"/>
        </w:rPr>
        <w:t xml:space="preserve"> (</w:t>
      </w:r>
      <w:r w:rsidR="00BB1190">
        <w:rPr>
          <w:rFonts w:ascii="Helvetica" w:hAnsi="Helvetica"/>
          <w:b/>
          <w:sz w:val="36"/>
        </w:rPr>
        <w:t xml:space="preserve">ca. </w:t>
      </w:r>
      <w:r w:rsidR="007247F4">
        <w:rPr>
          <w:rFonts w:ascii="Helvetica" w:hAnsi="Helvetica"/>
          <w:b/>
          <w:sz w:val="36"/>
        </w:rPr>
        <w:t>3</w:t>
      </w:r>
      <w:r w:rsidR="00A576A9">
        <w:rPr>
          <w:rFonts w:ascii="Helvetica" w:hAnsi="Helvetica"/>
          <w:b/>
          <w:sz w:val="36"/>
        </w:rPr>
        <w:t>3</w:t>
      </w:r>
      <w:r w:rsidR="00FE7B14">
        <w:rPr>
          <w:rFonts w:ascii="Helvetica" w:hAnsi="Helvetica"/>
          <w:b/>
          <w:sz w:val="36"/>
        </w:rPr>
        <w:t>%)</w:t>
      </w:r>
    </w:p>
    <w:p w:rsidR="003F3EA9" w:rsidRDefault="008932E9" w:rsidP="00EF670C">
      <w:pPr>
        <w:rPr>
          <w:rFonts w:ascii="Helvetica" w:hAnsi="Helvetica"/>
          <w:sz w:val="24"/>
        </w:rPr>
      </w:pPr>
      <w:r w:rsidRPr="002F4BA4">
        <w:rPr>
          <w:rFonts w:ascii="Helvetica" w:hAnsi="Helvetica"/>
          <w:sz w:val="24"/>
        </w:rPr>
        <w:t>NB! Denne oppgaven skal løses individuelt av hver</w:t>
      </w:r>
      <w:r w:rsidR="000675AB">
        <w:rPr>
          <w:rFonts w:ascii="Helvetica" w:hAnsi="Helvetica"/>
          <w:sz w:val="24"/>
        </w:rPr>
        <w:t>t</w:t>
      </w:r>
      <w:r w:rsidRPr="002F4BA4">
        <w:rPr>
          <w:rFonts w:ascii="Helvetica" w:hAnsi="Helvetica"/>
          <w:sz w:val="24"/>
        </w:rPr>
        <w:t xml:space="preserve"> gruppe</w:t>
      </w:r>
      <w:r w:rsidR="000675AB">
        <w:rPr>
          <w:rFonts w:ascii="Helvetica" w:hAnsi="Helvetica"/>
          <w:sz w:val="24"/>
        </w:rPr>
        <w:t>medlem</w:t>
      </w:r>
      <w:r w:rsidRPr="002F4BA4">
        <w:rPr>
          <w:rFonts w:ascii="Helvetica" w:hAnsi="Helvetica"/>
          <w:sz w:val="24"/>
        </w:rPr>
        <w:t xml:space="preserve">. </w:t>
      </w:r>
      <w:r w:rsidR="00A60949">
        <w:rPr>
          <w:rFonts w:ascii="Helvetica" w:hAnsi="Helvetica"/>
          <w:sz w:val="24"/>
        </w:rPr>
        <w:t>Det er ikke lov å levere like koder for gruppe</w:t>
      </w:r>
      <w:r w:rsidR="00F75CD6">
        <w:rPr>
          <w:rFonts w:ascii="Helvetica" w:hAnsi="Helvetica"/>
          <w:sz w:val="24"/>
        </w:rPr>
        <w:t>medlemmene</w:t>
      </w:r>
      <w:r w:rsidR="00212D46">
        <w:rPr>
          <w:rFonts w:ascii="Helvetica" w:hAnsi="Helvetica"/>
          <w:sz w:val="24"/>
        </w:rPr>
        <w:t>;</w:t>
      </w:r>
      <w:r w:rsidR="00A60949">
        <w:rPr>
          <w:rFonts w:ascii="Helvetica" w:hAnsi="Helvetica"/>
          <w:sz w:val="24"/>
        </w:rPr>
        <w:t xml:space="preserve"> </w:t>
      </w:r>
      <w:r w:rsidR="00212D46">
        <w:rPr>
          <w:rFonts w:ascii="Helvetica" w:hAnsi="Helvetica"/>
          <w:sz w:val="24"/>
        </w:rPr>
        <w:t>i</w:t>
      </w:r>
      <w:r w:rsidR="00975443">
        <w:rPr>
          <w:rFonts w:ascii="Helvetica" w:hAnsi="Helvetica"/>
          <w:sz w:val="24"/>
        </w:rPr>
        <w:t>dentiske</w:t>
      </w:r>
      <w:r w:rsidR="00A60949">
        <w:rPr>
          <w:rFonts w:ascii="Helvetica" w:hAnsi="Helvetica"/>
          <w:sz w:val="24"/>
        </w:rPr>
        <w:t xml:space="preserve"> koder </w:t>
      </w:r>
      <w:r w:rsidR="00D2398E">
        <w:rPr>
          <w:rFonts w:ascii="Helvetica" w:hAnsi="Helvetica"/>
          <w:sz w:val="24"/>
        </w:rPr>
        <w:t>vurderes ikke</w:t>
      </w:r>
      <w:r w:rsidR="00975443">
        <w:rPr>
          <w:rFonts w:ascii="Helvetica" w:hAnsi="Helvetica"/>
          <w:sz w:val="24"/>
        </w:rPr>
        <w:t>!</w:t>
      </w:r>
      <w:r w:rsidR="009B4A2F">
        <w:rPr>
          <w:rFonts w:ascii="Helvetica" w:hAnsi="Helvetica"/>
          <w:sz w:val="24"/>
        </w:rPr>
        <w:t xml:space="preserve"> </w:t>
      </w:r>
    </w:p>
    <w:p w:rsidR="00682BD7" w:rsidRDefault="003F3EA9" w:rsidP="00EF670C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>I denne oppgaven står du fri</w:t>
      </w:r>
      <w:r w:rsidR="009D7708">
        <w:rPr>
          <w:rFonts w:ascii="Helvetica" w:hAnsi="Helvetica"/>
          <w:sz w:val="24"/>
        </w:rPr>
        <w:t>ere</w:t>
      </w:r>
      <w:r>
        <w:rPr>
          <w:rFonts w:ascii="Helvetica" w:hAnsi="Helvetica"/>
          <w:sz w:val="24"/>
        </w:rPr>
        <w:t xml:space="preserve"> til å eksperimentere med forskjellige</w:t>
      </w:r>
      <w:r w:rsidR="00DC70AC">
        <w:rPr>
          <w:rFonts w:ascii="Helvetica" w:hAnsi="Helvetica"/>
          <w:sz w:val="24"/>
        </w:rPr>
        <w:t xml:space="preserve"> </w:t>
      </w:r>
      <w:proofErr w:type="spellStart"/>
      <w:r w:rsidR="00DC70AC">
        <w:rPr>
          <w:rFonts w:ascii="Helvetica" w:hAnsi="Helvetica"/>
          <w:sz w:val="24"/>
        </w:rPr>
        <w:t>jQuery</w:t>
      </w:r>
      <w:proofErr w:type="spellEnd"/>
      <w:r w:rsidR="00DC70AC">
        <w:rPr>
          <w:rFonts w:ascii="Helvetica" w:hAnsi="Helvetica"/>
          <w:sz w:val="24"/>
        </w:rPr>
        <w:t>/JS-</w:t>
      </w:r>
      <w:r>
        <w:rPr>
          <w:rFonts w:ascii="Helvetica" w:hAnsi="Helvetica"/>
          <w:sz w:val="24"/>
        </w:rPr>
        <w:t>teknikker</w:t>
      </w:r>
      <w:r w:rsidR="003C6722">
        <w:rPr>
          <w:rFonts w:ascii="Helvetica" w:hAnsi="Helvetica"/>
          <w:sz w:val="24"/>
        </w:rPr>
        <w:t xml:space="preserve"> og selv kunne utforme løsningen</w:t>
      </w:r>
      <w:r>
        <w:rPr>
          <w:rFonts w:ascii="Helvetica" w:hAnsi="Helvetica"/>
          <w:sz w:val="24"/>
        </w:rPr>
        <w:t xml:space="preserve">. </w:t>
      </w:r>
      <w:r w:rsidR="009B4A2F">
        <w:rPr>
          <w:rFonts w:ascii="Helvetica" w:hAnsi="Helvetica"/>
          <w:sz w:val="24"/>
        </w:rPr>
        <w:t>Velg en av følgende oppgaver:</w:t>
      </w:r>
    </w:p>
    <w:p w:rsidR="00FA7959" w:rsidRDefault="00D10A3B" w:rsidP="00387A1D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0512C6">
        <w:rPr>
          <w:rFonts w:ascii="Helvetica" w:hAnsi="Helvetica"/>
          <w:b/>
          <w:sz w:val="24"/>
        </w:rPr>
        <w:t xml:space="preserve">Interaktivt </w:t>
      </w:r>
      <w:r w:rsidR="0060135A" w:rsidRPr="000512C6">
        <w:rPr>
          <w:rFonts w:ascii="Helvetica" w:hAnsi="Helvetica"/>
          <w:b/>
          <w:sz w:val="24"/>
        </w:rPr>
        <w:t>SVG-r</w:t>
      </w:r>
      <w:r w:rsidR="00E93DB1" w:rsidRPr="000512C6">
        <w:rPr>
          <w:rFonts w:ascii="Helvetica" w:hAnsi="Helvetica"/>
          <w:b/>
          <w:sz w:val="24"/>
        </w:rPr>
        <w:t>eklamebanner</w:t>
      </w:r>
      <w:r w:rsidR="00C029C6" w:rsidRPr="000512C6">
        <w:rPr>
          <w:rFonts w:ascii="Helvetica" w:hAnsi="Helvetica"/>
          <w:b/>
          <w:sz w:val="24"/>
        </w:rPr>
        <w:t>:</w:t>
      </w:r>
      <w:r w:rsidR="00C029C6">
        <w:rPr>
          <w:rFonts w:ascii="Helvetica" w:hAnsi="Helvetica"/>
          <w:sz w:val="24"/>
        </w:rPr>
        <w:t xml:space="preserve"> anim</w:t>
      </w:r>
      <w:r w:rsidR="000A6609">
        <w:rPr>
          <w:rFonts w:ascii="Helvetica" w:hAnsi="Helvetica"/>
          <w:sz w:val="24"/>
        </w:rPr>
        <w:t>ering</w:t>
      </w:r>
      <w:r w:rsidR="00C029C6">
        <w:rPr>
          <w:rFonts w:ascii="Helvetica" w:hAnsi="Helvetica"/>
          <w:sz w:val="24"/>
        </w:rPr>
        <w:t xml:space="preserve"> </w:t>
      </w:r>
      <w:r w:rsidR="00D04108">
        <w:rPr>
          <w:rFonts w:ascii="Helvetica" w:hAnsi="Helvetica"/>
          <w:sz w:val="24"/>
        </w:rPr>
        <w:t xml:space="preserve">av SVG-bilde </w:t>
      </w:r>
      <w:r w:rsidR="00C029C6">
        <w:rPr>
          <w:rFonts w:ascii="Helvetica" w:hAnsi="Helvetica"/>
          <w:sz w:val="24"/>
        </w:rPr>
        <w:t xml:space="preserve">med </w:t>
      </w:r>
      <w:proofErr w:type="spellStart"/>
      <w:r w:rsidR="00C029C6">
        <w:rPr>
          <w:rFonts w:ascii="Helvetica" w:hAnsi="Helvetica"/>
          <w:sz w:val="24"/>
        </w:rPr>
        <w:t>jQuery</w:t>
      </w:r>
      <w:proofErr w:type="spellEnd"/>
      <w:r w:rsidR="00181DAE">
        <w:rPr>
          <w:rFonts w:ascii="Helvetica" w:hAnsi="Helvetica"/>
          <w:sz w:val="24"/>
        </w:rPr>
        <w:t xml:space="preserve">, hvor bruker </w:t>
      </w:r>
      <w:r w:rsidR="00CC54A5">
        <w:rPr>
          <w:rFonts w:ascii="Helvetica" w:hAnsi="Helvetica"/>
          <w:sz w:val="24"/>
        </w:rPr>
        <w:t xml:space="preserve">i tillegg </w:t>
      </w:r>
      <w:r w:rsidR="00181DAE">
        <w:rPr>
          <w:rFonts w:ascii="Helvetica" w:hAnsi="Helvetica"/>
          <w:sz w:val="24"/>
        </w:rPr>
        <w:t xml:space="preserve">skal kunne interagere </w:t>
      </w:r>
      <w:r w:rsidR="001B49A0">
        <w:rPr>
          <w:rFonts w:ascii="Helvetica" w:hAnsi="Helvetica"/>
          <w:sz w:val="24"/>
        </w:rPr>
        <w:t>med banner</w:t>
      </w:r>
      <w:r w:rsidR="009C2EB2">
        <w:rPr>
          <w:rFonts w:ascii="Helvetica" w:hAnsi="Helvetica"/>
          <w:sz w:val="24"/>
        </w:rPr>
        <w:t xml:space="preserve"> gjennom å peke, klikke</w:t>
      </w:r>
      <w:r w:rsidR="007879B9">
        <w:rPr>
          <w:rFonts w:ascii="Helvetica" w:hAnsi="Helvetica"/>
          <w:sz w:val="24"/>
        </w:rPr>
        <w:t>, skrive inn</w:t>
      </w:r>
      <w:r w:rsidR="00BD5A42">
        <w:rPr>
          <w:rFonts w:ascii="Helvetica" w:hAnsi="Helvetica"/>
          <w:sz w:val="24"/>
        </w:rPr>
        <w:t xml:space="preserve"> noe</w:t>
      </w:r>
      <w:r w:rsidR="009C2EB2">
        <w:rPr>
          <w:rFonts w:ascii="Helvetica" w:hAnsi="Helvetica"/>
          <w:sz w:val="24"/>
        </w:rPr>
        <w:t xml:space="preserve"> </w:t>
      </w:r>
      <w:r w:rsidR="00935DAD">
        <w:rPr>
          <w:rFonts w:ascii="Helvetica" w:hAnsi="Helvetica"/>
          <w:sz w:val="24"/>
        </w:rPr>
        <w:t>e.l</w:t>
      </w:r>
      <w:r w:rsidR="009C2EB2">
        <w:rPr>
          <w:rFonts w:ascii="Helvetica" w:hAnsi="Helvetica"/>
          <w:sz w:val="24"/>
        </w:rPr>
        <w:t>.</w:t>
      </w:r>
      <w:r w:rsidR="00A15306">
        <w:rPr>
          <w:rFonts w:ascii="Helvetica" w:hAnsi="Helvetica"/>
          <w:sz w:val="24"/>
        </w:rPr>
        <w:t xml:space="preserve"> </w:t>
      </w:r>
      <w:r w:rsidR="00925D70">
        <w:rPr>
          <w:rFonts w:ascii="Helvetica" w:hAnsi="Helvetica"/>
          <w:sz w:val="24"/>
        </w:rPr>
        <w:t xml:space="preserve">I </w:t>
      </w:r>
      <w:hyperlink r:id="rId12" w:history="1">
        <w:r w:rsidR="00925D70" w:rsidRPr="00E6239F">
          <w:rPr>
            <w:rStyle w:val="Hyperkobling"/>
            <w:rFonts w:ascii="Helvetica" w:hAnsi="Helvetica" w:cs="Helvetica"/>
            <w:sz w:val="24"/>
          </w:rPr>
          <w:t>https://www.colourbox.com/</w:t>
        </w:r>
      </w:hyperlink>
      <w:r w:rsidR="00981274" w:rsidRPr="00981274">
        <w:rPr>
          <w:rStyle w:val="Hyperkobling"/>
          <w:rFonts w:ascii="Helvetica" w:hAnsi="Helvetica" w:cs="Helvetica"/>
          <w:sz w:val="24"/>
          <w:u w:val="none"/>
        </w:rPr>
        <w:t xml:space="preserve">  </w:t>
      </w:r>
      <w:r w:rsidR="00981274" w:rsidRPr="00981274">
        <w:rPr>
          <w:rStyle w:val="Hyperkobling"/>
          <w:rFonts w:ascii="Helvetica" w:hAnsi="Helvetica" w:cs="Helvetica"/>
          <w:color w:val="auto"/>
          <w:sz w:val="24"/>
          <w:u w:val="none"/>
        </w:rPr>
        <w:t xml:space="preserve">finner </w:t>
      </w:r>
      <w:r w:rsidR="00981274">
        <w:rPr>
          <w:rStyle w:val="Hyperkobling"/>
          <w:rFonts w:ascii="Helvetica" w:hAnsi="Helvetica" w:cs="Helvetica"/>
          <w:color w:val="auto"/>
          <w:sz w:val="24"/>
          <w:u w:val="none"/>
        </w:rPr>
        <w:t xml:space="preserve">du </w:t>
      </w:r>
      <w:proofErr w:type="spellStart"/>
      <w:r w:rsidR="00981274">
        <w:rPr>
          <w:rStyle w:val="Hyperkobling"/>
          <w:rFonts w:ascii="Helvetica" w:hAnsi="Helvetica" w:cs="Helvetica"/>
          <w:color w:val="auto"/>
          <w:sz w:val="24"/>
          <w:u w:val="none"/>
        </w:rPr>
        <w:t>svg</w:t>
      </w:r>
      <w:proofErr w:type="spellEnd"/>
      <w:r w:rsidR="00981274">
        <w:rPr>
          <w:rStyle w:val="Hyperkobling"/>
          <w:rFonts w:ascii="Helvetica" w:hAnsi="Helvetica" w:cs="Helvetica"/>
          <w:color w:val="auto"/>
          <w:sz w:val="24"/>
          <w:u w:val="none"/>
        </w:rPr>
        <w:t>-bilder under filtype "</w:t>
      </w:r>
      <w:proofErr w:type="spellStart"/>
      <w:r w:rsidR="00981274">
        <w:rPr>
          <w:rStyle w:val="Hyperkobling"/>
          <w:rFonts w:ascii="Helvetica" w:hAnsi="Helvetica" w:cs="Helvetica"/>
          <w:color w:val="auto"/>
          <w:sz w:val="24"/>
          <w:u w:val="none"/>
        </w:rPr>
        <w:t>Vectors</w:t>
      </w:r>
      <w:proofErr w:type="spellEnd"/>
      <w:r w:rsidR="00981274">
        <w:rPr>
          <w:rStyle w:val="Hyperkobling"/>
          <w:rFonts w:ascii="Helvetica" w:hAnsi="Helvetica" w:cs="Helvetica"/>
          <w:color w:val="auto"/>
          <w:sz w:val="24"/>
          <w:u w:val="none"/>
        </w:rPr>
        <w:t>"</w:t>
      </w:r>
      <w:r w:rsidR="00B3643F">
        <w:rPr>
          <w:rStyle w:val="Hyperkobling"/>
          <w:rFonts w:ascii="Helvetica" w:hAnsi="Helvetica" w:cs="Helvetica"/>
          <w:color w:val="auto"/>
          <w:sz w:val="24"/>
          <w:u w:val="none"/>
        </w:rPr>
        <w:t>.</w:t>
      </w:r>
      <w:r w:rsidR="00333962">
        <w:rPr>
          <w:rStyle w:val="Hyperkobling"/>
          <w:rFonts w:ascii="Helvetica" w:hAnsi="Helvetica" w:cs="Helvetica"/>
          <w:color w:val="auto"/>
          <w:sz w:val="24"/>
          <w:u w:val="none"/>
        </w:rPr>
        <w:t xml:space="preserve"> Du kan evt. lage </w:t>
      </w:r>
      <w:r w:rsidR="00A46A40">
        <w:rPr>
          <w:rStyle w:val="Hyperkobling"/>
          <w:rFonts w:ascii="Helvetica" w:hAnsi="Helvetica" w:cs="Helvetica"/>
          <w:color w:val="auto"/>
          <w:sz w:val="24"/>
          <w:u w:val="none"/>
        </w:rPr>
        <w:t xml:space="preserve">eller legge til </w:t>
      </w:r>
      <w:r w:rsidR="00333962">
        <w:rPr>
          <w:rStyle w:val="Hyperkobling"/>
          <w:rFonts w:ascii="Helvetica" w:hAnsi="Helvetica" w:cs="Helvetica"/>
          <w:color w:val="auto"/>
          <w:sz w:val="24"/>
          <w:u w:val="none"/>
        </w:rPr>
        <w:t xml:space="preserve">egen </w:t>
      </w:r>
      <w:proofErr w:type="spellStart"/>
      <w:r w:rsidR="00333962">
        <w:rPr>
          <w:rStyle w:val="Hyperkobling"/>
          <w:rFonts w:ascii="Helvetica" w:hAnsi="Helvetica" w:cs="Helvetica"/>
          <w:color w:val="auto"/>
          <w:sz w:val="24"/>
          <w:u w:val="none"/>
        </w:rPr>
        <w:t>svg</w:t>
      </w:r>
      <w:proofErr w:type="spellEnd"/>
      <w:r w:rsidR="00333962">
        <w:rPr>
          <w:rStyle w:val="Hyperkobling"/>
          <w:rFonts w:ascii="Helvetica" w:hAnsi="Helvetica" w:cs="Helvetica"/>
          <w:color w:val="auto"/>
          <w:sz w:val="24"/>
          <w:u w:val="none"/>
        </w:rPr>
        <w:t>-grafikk</w:t>
      </w:r>
      <w:r w:rsidR="00387A1D">
        <w:rPr>
          <w:rStyle w:val="Hyperkobling"/>
          <w:rFonts w:ascii="Helvetica" w:hAnsi="Helvetica" w:cs="Helvetica"/>
          <w:color w:val="auto"/>
          <w:sz w:val="24"/>
          <w:u w:val="none"/>
        </w:rPr>
        <w:t xml:space="preserve">: </w:t>
      </w:r>
      <w:r w:rsidR="00387A1D" w:rsidRPr="00387A1D">
        <w:rPr>
          <w:rStyle w:val="Hyperkobling"/>
          <w:rFonts w:ascii="Helvetica" w:hAnsi="Helvetica" w:cs="Helvetica"/>
          <w:color w:val="auto"/>
          <w:sz w:val="24"/>
          <w:u w:val="none"/>
        </w:rPr>
        <w:t>https://www.w3schools.com/graphics/svg_intro.asp</w:t>
      </w:r>
    </w:p>
    <w:p w:rsidR="001200D3" w:rsidRDefault="00055DB9" w:rsidP="0075685B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0512C6">
        <w:rPr>
          <w:rFonts w:ascii="Helvetica" w:hAnsi="Helvetica"/>
          <w:b/>
          <w:sz w:val="24"/>
        </w:rPr>
        <w:t>En epost-app</w:t>
      </w:r>
      <w:r w:rsidR="00BB6800" w:rsidRPr="000512C6">
        <w:rPr>
          <w:rFonts w:ascii="Helvetica" w:hAnsi="Helvetica"/>
          <w:b/>
          <w:sz w:val="24"/>
        </w:rPr>
        <w:t>likasjon</w:t>
      </w:r>
      <w:r w:rsidR="00495F24" w:rsidRPr="000512C6">
        <w:rPr>
          <w:rFonts w:ascii="Helvetica" w:hAnsi="Helvetica"/>
          <w:b/>
          <w:sz w:val="24"/>
        </w:rPr>
        <w:t>:</w:t>
      </w:r>
      <w:r w:rsidR="00495F24">
        <w:rPr>
          <w:rFonts w:ascii="Helvetica" w:hAnsi="Helvetica"/>
          <w:sz w:val="24"/>
        </w:rPr>
        <w:t xml:space="preserve"> har du en idé av hvordan du kunne tenke deg en epost-applikasjon egentlig burde være?</w:t>
      </w:r>
      <w:r w:rsidR="001F4E56">
        <w:rPr>
          <w:rFonts w:ascii="Helvetica" w:hAnsi="Helvetica"/>
          <w:sz w:val="24"/>
        </w:rPr>
        <w:t xml:space="preserve"> Hvordan vise, sortere, slette osv. eposter?</w:t>
      </w:r>
    </w:p>
    <w:p w:rsidR="00693E84" w:rsidRDefault="00693E84" w:rsidP="00AF3BA1">
      <w:pPr>
        <w:pStyle w:val="Listeavsnitt"/>
        <w:numPr>
          <w:ilvl w:val="0"/>
          <w:numId w:val="41"/>
        </w:numPr>
        <w:rPr>
          <w:rFonts w:ascii="Helvetica" w:hAnsi="Helvetica"/>
          <w:sz w:val="24"/>
        </w:rPr>
      </w:pPr>
      <w:r w:rsidRPr="000512C6">
        <w:rPr>
          <w:rFonts w:ascii="Helvetica" w:hAnsi="Helvetica"/>
          <w:b/>
          <w:sz w:val="24"/>
        </w:rPr>
        <w:t>Et lite</w:t>
      </w:r>
      <w:r w:rsidR="000800A2" w:rsidRPr="000512C6">
        <w:rPr>
          <w:rFonts w:ascii="Helvetica" w:hAnsi="Helvetica"/>
          <w:b/>
          <w:sz w:val="24"/>
        </w:rPr>
        <w:t>/kort</w:t>
      </w:r>
      <w:r w:rsidRPr="000512C6">
        <w:rPr>
          <w:rFonts w:ascii="Helvetica" w:hAnsi="Helvetica"/>
          <w:b/>
          <w:sz w:val="24"/>
        </w:rPr>
        <w:t xml:space="preserve"> </w:t>
      </w:r>
      <w:r w:rsidR="00CC6BA3" w:rsidRPr="000512C6">
        <w:rPr>
          <w:rFonts w:ascii="Helvetica" w:hAnsi="Helvetica"/>
          <w:b/>
          <w:sz w:val="24"/>
        </w:rPr>
        <w:t>"</w:t>
      </w:r>
      <w:r w:rsidRPr="000512C6">
        <w:rPr>
          <w:rFonts w:ascii="Helvetica" w:hAnsi="Helvetica"/>
          <w:b/>
          <w:sz w:val="24"/>
        </w:rPr>
        <w:t>turn-</w:t>
      </w:r>
      <w:proofErr w:type="spellStart"/>
      <w:r w:rsidRPr="000512C6">
        <w:rPr>
          <w:rFonts w:ascii="Helvetica" w:hAnsi="Helvetica"/>
          <w:b/>
          <w:sz w:val="24"/>
        </w:rPr>
        <w:t>based</w:t>
      </w:r>
      <w:proofErr w:type="spellEnd"/>
      <w:r w:rsidR="00CC6BA3" w:rsidRPr="000512C6">
        <w:rPr>
          <w:rFonts w:ascii="Helvetica" w:hAnsi="Helvetica"/>
          <w:b/>
          <w:sz w:val="24"/>
        </w:rPr>
        <w:t>"</w:t>
      </w:r>
      <w:r w:rsidRPr="000512C6">
        <w:rPr>
          <w:rFonts w:ascii="Helvetica" w:hAnsi="Helvetica"/>
          <w:b/>
          <w:sz w:val="24"/>
        </w:rPr>
        <w:t xml:space="preserve"> RPG-spill</w:t>
      </w:r>
      <w:r w:rsidR="00DF4BE7" w:rsidRPr="000512C6">
        <w:rPr>
          <w:rFonts w:ascii="Helvetica" w:hAnsi="Helvetica"/>
          <w:b/>
          <w:sz w:val="24"/>
        </w:rPr>
        <w:t>:</w:t>
      </w:r>
      <w:r w:rsidR="00D27A70">
        <w:rPr>
          <w:rFonts w:ascii="Helvetica" w:hAnsi="Helvetica"/>
          <w:sz w:val="24"/>
        </w:rPr>
        <w:t xml:space="preserve"> </w:t>
      </w:r>
      <w:r w:rsidR="00DF4BE7">
        <w:rPr>
          <w:rFonts w:ascii="Helvetica" w:hAnsi="Helvetica"/>
          <w:sz w:val="24"/>
        </w:rPr>
        <w:t>a</w:t>
      </w:r>
      <w:r w:rsidR="007D6F9D">
        <w:rPr>
          <w:rFonts w:ascii="Helvetica" w:hAnsi="Helvetica"/>
          <w:sz w:val="24"/>
        </w:rPr>
        <w:t xml:space="preserve">nimering, </w:t>
      </w:r>
      <w:proofErr w:type="spellStart"/>
      <w:r w:rsidR="001B2ABE">
        <w:rPr>
          <w:rFonts w:ascii="Helvetica" w:hAnsi="Helvetica"/>
          <w:sz w:val="24"/>
        </w:rPr>
        <w:t>events</w:t>
      </w:r>
      <w:proofErr w:type="spellEnd"/>
      <w:r w:rsidR="001B2ABE">
        <w:rPr>
          <w:rFonts w:ascii="Helvetica" w:hAnsi="Helvetica"/>
          <w:sz w:val="24"/>
        </w:rPr>
        <w:t xml:space="preserve">, </w:t>
      </w:r>
      <w:r w:rsidR="007D6F9D">
        <w:rPr>
          <w:rFonts w:ascii="Helvetica" w:hAnsi="Helvetica"/>
          <w:sz w:val="24"/>
        </w:rPr>
        <w:t>poengsystem, skapelse og fjerning av HTML-elementer osv.</w:t>
      </w:r>
    </w:p>
    <w:p w:rsidR="00C0665F" w:rsidRPr="00C0665F" w:rsidRDefault="00C0665F" w:rsidP="00C0665F">
      <w:pPr>
        <w:rPr>
          <w:rFonts w:ascii="Helvetica" w:hAnsi="Helvetica"/>
          <w:sz w:val="24"/>
        </w:rPr>
      </w:pPr>
      <w:r w:rsidRPr="00C0665F">
        <w:rPr>
          <w:rFonts w:ascii="Helvetica" w:hAnsi="Helvetica"/>
          <w:sz w:val="24"/>
        </w:rPr>
        <w:t xml:space="preserve">Hvis du evt. har en egen idé du har lyst til å </w:t>
      </w:r>
      <w:r w:rsidR="001750CB">
        <w:rPr>
          <w:rFonts w:ascii="Helvetica" w:hAnsi="Helvetica"/>
          <w:sz w:val="24"/>
        </w:rPr>
        <w:t>realisere</w:t>
      </w:r>
      <w:r w:rsidR="00F327E1">
        <w:rPr>
          <w:rFonts w:ascii="Helvetica" w:hAnsi="Helvetica"/>
          <w:sz w:val="24"/>
        </w:rPr>
        <w:t>,</w:t>
      </w:r>
      <w:r w:rsidRPr="00C0665F">
        <w:rPr>
          <w:rFonts w:ascii="Helvetica" w:hAnsi="Helvetica"/>
          <w:sz w:val="24"/>
        </w:rPr>
        <w:t xml:space="preserve"> ta kontakt med emnelærer for avklaring.</w:t>
      </w:r>
    </w:p>
    <w:p w:rsidR="00EF670C" w:rsidRDefault="00EF670C" w:rsidP="00EF670C">
      <w:pPr>
        <w:rPr>
          <w:rFonts w:ascii="Helvetica" w:hAnsi="Helvetica" w:cs="Helvetica"/>
          <w:b/>
          <w:sz w:val="24"/>
        </w:rPr>
      </w:pPr>
    </w:p>
    <w:p w:rsidR="008057C0" w:rsidRDefault="008057C0" w:rsidP="00EF670C">
      <w:pPr>
        <w:rPr>
          <w:rFonts w:ascii="Helvetica" w:hAnsi="Helvetica" w:cs="Helvetica"/>
          <w:b/>
          <w:sz w:val="24"/>
        </w:rPr>
      </w:pPr>
    </w:p>
    <w:p w:rsidR="00DC0620" w:rsidRDefault="00DC0620" w:rsidP="00EF670C">
      <w:pPr>
        <w:rPr>
          <w:rFonts w:ascii="Helvetica" w:hAnsi="Helvetica"/>
          <w:b/>
        </w:rPr>
      </w:pPr>
    </w:p>
    <w:p w:rsidR="00B509CA" w:rsidRPr="009702ED" w:rsidRDefault="00EF53DE" w:rsidP="00817EDC">
      <w:pPr>
        <w:jc w:val="center"/>
        <w:rPr>
          <w:rFonts w:ascii="Helvetica" w:hAnsi="Helvetica"/>
          <w:sz w:val="24"/>
        </w:rPr>
      </w:pPr>
      <w:r w:rsidRPr="009702ED">
        <w:rPr>
          <w:rFonts w:ascii="Helvetica" w:hAnsi="Helvetica"/>
          <w:b/>
          <w:sz w:val="24"/>
        </w:rPr>
        <w:t>- Slutt på oppgavesettet -</w:t>
      </w:r>
    </w:p>
    <w:sectPr w:rsidR="00B509CA" w:rsidRPr="009702ED" w:rsidSect="00DD4F67">
      <w:footerReference w:type="default" r:id="rId13"/>
      <w:pgSz w:w="11900" w:h="16840"/>
      <w:pgMar w:top="720" w:right="720" w:bottom="720" w:left="720" w:header="709" w:footer="975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3BA1" w:rsidRDefault="00AF3BA1" w:rsidP="00553C26">
      <w:pPr>
        <w:spacing w:after="0"/>
      </w:pPr>
      <w:r>
        <w:separator/>
      </w:r>
    </w:p>
  </w:endnote>
  <w:endnote w:type="continuationSeparator" w:id="0">
    <w:p w:rsidR="00AF3BA1" w:rsidRDefault="00AF3BA1" w:rsidP="00553C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210397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AF3BA1" w:rsidRDefault="00AF3BA1">
            <w:pPr>
              <w:pStyle w:val="Bunntekst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 w:rsidR="0002761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 w:rsidR="0002761D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:rsidR="00AF3BA1" w:rsidRDefault="00AF3BA1" w:rsidP="00B509CA">
    <w:pPr>
      <w:pStyle w:val="Bunntekst"/>
      <w:tabs>
        <w:tab w:val="clear" w:pos="4153"/>
        <w:tab w:val="clear" w:pos="8306"/>
        <w:tab w:val="right" w:pos="83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3BA1" w:rsidRDefault="00AF3BA1" w:rsidP="00553C26">
      <w:pPr>
        <w:spacing w:after="0"/>
      </w:pPr>
      <w:r>
        <w:separator/>
      </w:r>
    </w:p>
  </w:footnote>
  <w:footnote w:type="continuationSeparator" w:id="0">
    <w:p w:rsidR="00AF3BA1" w:rsidRDefault="00AF3BA1" w:rsidP="00553C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B1C9A"/>
    <w:multiLevelType w:val="hybridMultilevel"/>
    <w:tmpl w:val="D7E8820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02C64"/>
    <w:multiLevelType w:val="hybridMultilevel"/>
    <w:tmpl w:val="9B56C970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F355D"/>
    <w:multiLevelType w:val="hybridMultilevel"/>
    <w:tmpl w:val="8434315E"/>
    <w:lvl w:ilvl="0" w:tplc="ABE2AB1A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97B6E"/>
    <w:multiLevelType w:val="hybridMultilevel"/>
    <w:tmpl w:val="463493B4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74A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183C8B"/>
    <w:multiLevelType w:val="hybridMultilevel"/>
    <w:tmpl w:val="AAEA7B8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93FE6"/>
    <w:multiLevelType w:val="hybridMultilevel"/>
    <w:tmpl w:val="DD70B95C"/>
    <w:lvl w:ilvl="0" w:tplc="8B1E93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E44C5"/>
    <w:multiLevelType w:val="hybridMultilevel"/>
    <w:tmpl w:val="15548A6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061BD"/>
    <w:multiLevelType w:val="hybridMultilevel"/>
    <w:tmpl w:val="C2AE069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92DD9"/>
    <w:multiLevelType w:val="hybridMultilevel"/>
    <w:tmpl w:val="17BE4A7A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954BB"/>
    <w:multiLevelType w:val="hybridMultilevel"/>
    <w:tmpl w:val="C1F66F5E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C61D4"/>
    <w:multiLevelType w:val="hybridMultilevel"/>
    <w:tmpl w:val="D4E4C62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9850E0"/>
    <w:multiLevelType w:val="hybridMultilevel"/>
    <w:tmpl w:val="78B2B7C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634146"/>
    <w:multiLevelType w:val="hybridMultilevel"/>
    <w:tmpl w:val="827AFD6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0C3128"/>
    <w:multiLevelType w:val="hybridMultilevel"/>
    <w:tmpl w:val="2946BB5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87212A"/>
    <w:multiLevelType w:val="hybridMultilevel"/>
    <w:tmpl w:val="E5DA6598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26264E"/>
    <w:multiLevelType w:val="hybridMultilevel"/>
    <w:tmpl w:val="6F0C8B7C"/>
    <w:lvl w:ilvl="0" w:tplc="CD0A70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F457E6"/>
    <w:multiLevelType w:val="hybridMultilevel"/>
    <w:tmpl w:val="BEBA6FD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F781B"/>
    <w:multiLevelType w:val="hybridMultilevel"/>
    <w:tmpl w:val="D5D4CDE2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AA16E3"/>
    <w:multiLevelType w:val="hybridMultilevel"/>
    <w:tmpl w:val="7EF8721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5045E"/>
    <w:multiLevelType w:val="hybridMultilevel"/>
    <w:tmpl w:val="A976B69C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7B12D0"/>
    <w:multiLevelType w:val="hybridMultilevel"/>
    <w:tmpl w:val="30EC54BC"/>
    <w:lvl w:ilvl="0" w:tplc="CD0A70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62008"/>
    <w:multiLevelType w:val="hybridMultilevel"/>
    <w:tmpl w:val="211809A8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AC5E9B"/>
    <w:multiLevelType w:val="hybridMultilevel"/>
    <w:tmpl w:val="7AD0D98A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030C7"/>
    <w:multiLevelType w:val="hybridMultilevel"/>
    <w:tmpl w:val="AAA88CF2"/>
    <w:lvl w:ilvl="0" w:tplc="B838B5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8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D7775"/>
    <w:multiLevelType w:val="hybridMultilevel"/>
    <w:tmpl w:val="28048698"/>
    <w:lvl w:ilvl="0" w:tplc="E87C6154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sz w:val="24"/>
        <w:szCs w:val="24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672F3"/>
    <w:multiLevelType w:val="hybridMultilevel"/>
    <w:tmpl w:val="FC76E08E"/>
    <w:lvl w:ilvl="0" w:tplc="4DBECA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D7369C"/>
    <w:multiLevelType w:val="hybridMultilevel"/>
    <w:tmpl w:val="71961D3E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232BDD"/>
    <w:multiLevelType w:val="hybridMultilevel"/>
    <w:tmpl w:val="CB4A5982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673361"/>
    <w:multiLevelType w:val="multilevel"/>
    <w:tmpl w:val="C11CF3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F7430B3"/>
    <w:multiLevelType w:val="hybridMultilevel"/>
    <w:tmpl w:val="E70C7C6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A6262C"/>
    <w:multiLevelType w:val="hybridMultilevel"/>
    <w:tmpl w:val="44D63880"/>
    <w:lvl w:ilvl="0" w:tplc="CD0A70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720436"/>
    <w:multiLevelType w:val="hybridMultilevel"/>
    <w:tmpl w:val="B198882E"/>
    <w:lvl w:ilvl="0" w:tplc="FFFFFFFF">
      <w:start w:val="1"/>
      <w:numFmt w:val="bullet"/>
      <w:pStyle w:val="Indented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D27377"/>
    <w:multiLevelType w:val="hybridMultilevel"/>
    <w:tmpl w:val="0F04831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8535F7"/>
    <w:multiLevelType w:val="hybridMultilevel"/>
    <w:tmpl w:val="2760081C"/>
    <w:lvl w:ilvl="0" w:tplc="04140017">
      <w:start w:val="1"/>
      <w:numFmt w:val="lowerLetter"/>
      <w:lvlText w:val="%1)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1C4CB6"/>
    <w:multiLevelType w:val="hybridMultilevel"/>
    <w:tmpl w:val="3C46C99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8170C"/>
    <w:multiLevelType w:val="hybridMultilevel"/>
    <w:tmpl w:val="B6DA647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F156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72352C60"/>
    <w:multiLevelType w:val="hybridMultilevel"/>
    <w:tmpl w:val="69ECEA44"/>
    <w:lvl w:ilvl="0" w:tplc="D04ED9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3C7B3B"/>
    <w:multiLevelType w:val="hybridMultilevel"/>
    <w:tmpl w:val="EB9E8FB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F5792"/>
    <w:multiLevelType w:val="hybridMultilevel"/>
    <w:tmpl w:val="AE66FD74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C914B6"/>
    <w:multiLevelType w:val="hybridMultilevel"/>
    <w:tmpl w:val="68D091D4"/>
    <w:lvl w:ilvl="0" w:tplc="06C4E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5484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"/>
  </w:num>
  <w:num w:numId="3">
    <w:abstractNumId w:val="5"/>
  </w:num>
  <w:num w:numId="4">
    <w:abstractNumId w:val="32"/>
  </w:num>
  <w:num w:numId="5">
    <w:abstractNumId w:val="3"/>
  </w:num>
  <w:num w:numId="6">
    <w:abstractNumId w:val="22"/>
  </w:num>
  <w:num w:numId="7">
    <w:abstractNumId w:val="28"/>
  </w:num>
  <w:num w:numId="8">
    <w:abstractNumId w:val="10"/>
  </w:num>
  <w:num w:numId="9">
    <w:abstractNumId w:val="41"/>
  </w:num>
  <w:num w:numId="10">
    <w:abstractNumId w:val="1"/>
  </w:num>
  <w:num w:numId="11">
    <w:abstractNumId w:val="20"/>
  </w:num>
  <w:num w:numId="12">
    <w:abstractNumId w:val="40"/>
  </w:num>
  <w:num w:numId="13">
    <w:abstractNumId w:val="9"/>
  </w:num>
  <w:num w:numId="14">
    <w:abstractNumId w:val="27"/>
  </w:num>
  <w:num w:numId="15">
    <w:abstractNumId w:val="18"/>
  </w:num>
  <w:num w:numId="16">
    <w:abstractNumId w:val="21"/>
  </w:num>
  <w:num w:numId="17">
    <w:abstractNumId w:val="16"/>
  </w:num>
  <w:num w:numId="18">
    <w:abstractNumId w:val="7"/>
  </w:num>
  <w:num w:numId="19">
    <w:abstractNumId w:val="31"/>
  </w:num>
  <w:num w:numId="20">
    <w:abstractNumId w:val="36"/>
  </w:num>
  <w:num w:numId="21">
    <w:abstractNumId w:val="8"/>
  </w:num>
  <w:num w:numId="22">
    <w:abstractNumId w:val="35"/>
  </w:num>
  <w:num w:numId="23">
    <w:abstractNumId w:val="30"/>
  </w:num>
  <w:num w:numId="24">
    <w:abstractNumId w:val="14"/>
  </w:num>
  <w:num w:numId="25">
    <w:abstractNumId w:val="11"/>
  </w:num>
  <w:num w:numId="26">
    <w:abstractNumId w:val="33"/>
  </w:num>
  <w:num w:numId="27">
    <w:abstractNumId w:val="13"/>
  </w:num>
  <w:num w:numId="28">
    <w:abstractNumId w:val="29"/>
  </w:num>
  <w:num w:numId="29">
    <w:abstractNumId w:val="19"/>
  </w:num>
  <w:num w:numId="30">
    <w:abstractNumId w:val="39"/>
  </w:num>
  <w:num w:numId="31">
    <w:abstractNumId w:val="12"/>
  </w:num>
  <w:num w:numId="32">
    <w:abstractNumId w:val="26"/>
  </w:num>
  <w:num w:numId="33">
    <w:abstractNumId w:val="23"/>
  </w:num>
  <w:num w:numId="34">
    <w:abstractNumId w:val="17"/>
  </w:num>
  <w:num w:numId="35">
    <w:abstractNumId w:val="6"/>
  </w:num>
  <w:num w:numId="36">
    <w:abstractNumId w:val="34"/>
  </w:num>
  <w:num w:numId="37">
    <w:abstractNumId w:val="15"/>
  </w:num>
  <w:num w:numId="38">
    <w:abstractNumId w:val="0"/>
  </w:num>
  <w:num w:numId="39">
    <w:abstractNumId w:val="24"/>
  </w:num>
  <w:num w:numId="40">
    <w:abstractNumId w:val="25"/>
  </w:num>
  <w:num w:numId="41">
    <w:abstractNumId w:val="2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nb-NO" w:vendorID="64" w:dllVersion="6" w:nlCheck="1" w:checkStyle="0"/>
  <w:activeWritingStyle w:appName="MSWord" w:lang="nb-NO" w:vendorID="64" w:dllVersion="0" w:nlCheck="1" w:checkStyle="0"/>
  <w:proofState w:spelling="clean" w:grammar="clean"/>
  <w:attachedTemplate r:id="rId1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8673" o:allowoverlap="f" strokecolor="#0092d0">
      <v:stroke color="#0092d0" weight="1pt"/>
      <v:shadow opacity="22938f" offset="0"/>
      <v:textbox inset=",7.2pt,,7.2pt"/>
      <o:colormru v:ext="edit" colors="#0092d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779"/>
    <w:rsid w:val="00001D23"/>
    <w:rsid w:val="0000228D"/>
    <w:rsid w:val="00002D73"/>
    <w:rsid w:val="000106A6"/>
    <w:rsid w:val="0001092E"/>
    <w:rsid w:val="00010CA7"/>
    <w:rsid w:val="000110F6"/>
    <w:rsid w:val="000114F9"/>
    <w:rsid w:val="000135D4"/>
    <w:rsid w:val="0001482B"/>
    <w:rsid w:val="000172DC"/>
    <w:rsid w:val="00017664"/>
    <w:rsid w:val="00017AB6"/>
    <w:rsid w:val="00020338"/>
    <w:rsid w:val="000218C7"/>
    <w:rsid w:val="000233F7"/>
    <w:rsid w:val="00023431"/>
    <w:rsid w:val="0002458A"/>
    <w:rsid w:val="0002761D"/>
    <w:rsid w:val="00032165"/>
    <w:rsid w:val="000332B1"/>
    <w:rsid w:val="000332DF"/>
    <w:rsid w:val="00033796"/>
    <w:rsid w:val="00033CB2"/>
    <w:rsid w:val="0003466C"/>
    <w:rsid w:val="00035D63"/>
    <w:rsid w:val="0003666C"/>
    <w:rsid w:val="0004179B"/>
    <w:rsid w:val="00041B29"/>
    <w:rsid w:val="00042086"/>
    <w:rsid w:val="00042180"/>
    <w:rsid w:val="00043290"/>
    <w:rsid w:val="000438A9"/>
    <w:rsid w:val="000438AF"/>
    <w:rsid w:val="000438D9"/>
    <w:rsid w:val="000452A7"/>
    <w:rsid w:val="00046DFE"/>
    <w:rsid w:val="000512C6"/>
    <w:rsid w:val="00051E4A"/>
    <w:rsid w:val="00052E8B"/>
    <w:rsid w:val="00053858"/>
    <w:rsid w:val="00055DB9"/>
    <w:rsid w:val="000566F4"/>
    <w:rsid w:val="00057AE0"/>
    <w:rsid w:val="00057E76"/>
    <w:rsid w:val="00064925"/>
    <w:rsid w:val="00064D18"/>
    <w:rsid w:val="00066298"/>
    <w:rsid w:val="000675AB"/>
    <w:rsid w:val="00071080"/>
    <w:rsid w:val="0007192D"/>
    <w:rsid w:val="00072618"/>
    <w:rsid w:val="000737C5"/>
    <w:rsid w:val="00074039"/>
    <w:rsid w:val="00075F3C"/>
    <w:rsid w:val="00076881"/>
    <w:rsid w:val="00076C35"/>
    <w:rsid w:val="000800A2"/>
    <w:rsid w:val="00080FFC"/>
    <w:rsid w:val="00081744"/>
    <w:rsid w:val="00081B36"/>
    <w:rsid w:val="0008275F"/>
    <w:rsid w:val="00082ACE"/>
    <w:rsid w:val="00083552"/>
    <w:rsid w:val="0008377B"/>
    <w:rsid w:val="00083833"/>
    <w:rsid w:val="0008573E"/>
    <w:rsid w:val="00086D78"/>
    <w:rsid w:val="00087312"/>
    <w:rsid w:val="0009027D"/>
    <w:rsid w:val="0009092C"/>
    <w:rsid w:val="0009180B"/>
    <w:rsid w:val="00091860"/>
    <w:rsid w:val="00093514"/>
    <w:rsid w:val="000943E4"/>
    <w:rsid w:val="000970C1"/>
    <w:rsid w:val="00097DC7"/>
    <w:rsid w:val="000A1864"/>
    <w:rsid w:val="000A1B34"/>
    <w:rsid w:val="000A2A78"/>
    <w:rsid w:val="000A45BC"/>
    <w:rsid w:val="000A4CC2"/>
    <w:rsid w:val="000A5DCF"/>
    <w:rsid w:val="000A6609"/>
    <w:rsid w:val="000A7540"/>
    <w:rsid w:val="000A7774"/>
    <w:rsid w:val="000B01E4"/>
    <w:rsid w:val="000B0F51"/>
    <w:rsid w:val="000B169E"/>
    <w:rsid w:val="000B238F"/>
    <w:rsid w:val="000B2CFF"/>
    <w:rsid w:val="000B4524"/>
    <w:rsid w:val="000B49F6"/>
    <w:rsid w:val="000B56C0"/>
    <w:rsid w:val="000B6CD5"/>
    <w:rsid w:val="000C054C"/>
    <w:rsid w:val="000C0F43"/>
    <w:rsid w:val="000C2308"/>
    <w:rsid w:val="000C525B"/>
    <w:rsid w:val="000C5B53"/>
    <w:rsid w:val="000C6050"/>
    <w:rsid w:val="000C622C"/>
    <w:rsid w:val="000D0F52"/>
    <w:rsid w:val="000D10B2"/>
    <w:rsid w:val="000D1885"/>
    <w:rsid w:val="000D189B"/>
    <w:rsid w:val="000D1B45"/>
    <w:rsid w:val="000D21DA"/>
    <w:rsid w:val="000D24B1"/>
    <w:rsid w:val="000D3C1A"/>
    <w:rsid w:val="000D53AD"/>
    <w:rsid w:val="000E0E05"/>
    <w:rsid w:val="000E168E"/>
    <w:rsid w:val="000E1BBA"/>
    <w:rsid w:val="000E484C"/>
    <w:rsid w:val="000E606F"/>
    <w:rsid w:val="000E76C6"/>
    <w:rsid w:val="000F045C"/>
    <w:rsid w:val="000F0DD5"/>
    <w:rsid w:val="000F0E90"/>
    <w:rsid w:val="000F245C"/>
    <w:rsid w:val="000F4403"/>
    <w:rsid w:val="001041F5"/>
    <w:rsid w:val="00104AB9"/>
    <w:rsid w:val="00112271"/>
    <w:rsid w:val="00112E67"/>
    <w:rsid w:val="0011407B"/>
    <w:rsid w:val="00117B33"/>
    <w:rsid w:val="001200D3"/>
    <w:rsid w:val="00122603"/>
    <w:rsid w:val="00122A11"/>
    <w:rsid w:val="00122A13"/>
    <w:rsid w:val="00126654"/>
    <w:rsid w:val="00126FB0"/>
    <w:rsid w:val="001275A2"/>
    <w:rsid w:val="00127C5B"/>
    <w:rsid w:val="00130F58"/>
    <w:rsid w:val="0013161C"/>
    <w:rsid w:val="00132EA0"/>
    <w:rsid w:val="00133474"/>
    <w:rsid w:val="00136923"/>
    <w:rsid w:val="00141245"/>
    <w:rsid w:val="0014170D"/>
    <w:rsid w:val="00143A80"/>
    <w:rsid w:val="00144275"/>
    <w:rsid w:val="00144A39"/>
    <w:rsid w:val="00145375"/>
    <w:rsid w:val="00147B6A"/>
    <w:rsid w:val="001506C9"/>
    <w:rsid w:val="001516F8"/>
    <w:rsid w:val="00151F29"/>
    <w:rsid w:val="001528CF"/>
    <w:rsid w:val="001530E1"/>
    <w:rsid w:val="001532B3"/>
    <w:rsid w:val="001551AB"/>
    <w:rsid w:val="001563D8"/>
    <w:rsid w:val="00157749"/>
    <w:rsid w:val="00157E00"/>
    <w:rsid w:val="001608AE"/>
    <w:rsid w:val="001629A8"/>
    <w:rsid w:val="00164059"/>
    <w:rsid w:val="00164464"/>
    <w:rsid w:val="001672E8"/>
    <w:rsid w:val="00170228"/>
    <w:rsid w:val="00170273"/>
    <w:rsid w:val="00172915"/>
    <w:rsid w:val="001747FE"/>
    <w:rsid w:val="00174D79"/>
    <w:rsid w:val="00174E3F"/>
    <w:rsid w:val="001750CB"/>
    <w:rsid w:val="0017519E"/>
    <w:rsid w:val="00177A0B"/>
    <w:rsid w:val="00180E9D"/>
    <w:rsid w:val="00181DAE"/>
    <w:rsid w:val="0018329B"/>
    <w:rsid w:val="00184291"/>
    <w:rsid w:val="001875DD"/>
    <w:rsid w:val="001877AC"/>
    <w:rsid w:val="00190132"/>
    <w:rsid w:val="001904F1"/>
    <w:rsid w:val="001920C4"/>
    <w:rsid w:val="0019435D"/>
    <w:rsid w:val="00196995"/>
    <w:rsid w:val="00197F49"/>
    <w:rsid w:val="001A1624"/>
    <w:rsid w:val="001A1F09"/>
    <w:rsid w:val="001A54C8"/>
    <w:rsid w:val="001A5716"/>
    <w:rsid w:val="001A5968"/>
    <w:rsid w:val="001A7679"/>
    <w:rsid w:val="001B05C2"/>
    <w:rsid w:val="001B099F"/>
    <w:rsid w:val="001B09D9"/>
    <w:rsid w:val="001B1E3E"/>
    <w:rsid w:val="001B2160"/>
    <w:rsid w:val="001B2ABE"/>
    <w:rsid w:val="001B4404"/>
    <w:rsid w:val="001B49A0"/>
    <w:rsid w:val="001B5BC8"/>
    <w:rsid w:val="001B7A4D"/>
    <w:rsid w:val="001C1D78"/>
    <w:rsid w:val="001C2E75"/>
    <w:rsid w:val="001C31D9"/>
    <w:rsid w:val="001C3FD5"/>
    <w:rsid w:val="001C7567"/>
    <w:rsid w:val="001C7EE3"/>
    <w:rsid w:val="001D00EB"/>
    <w:rsid w:val="001D25BB"/>
    <w:rsid w:val="001D3C71"/>
    <w:rsid w:val="001D424D"/>
    <w:rsid w:val="001D4329"/>
    <w:rsid w:val="001D47BA"/>
    <w:rsid w:val="001D4D46"/>
    <w:rsid w:val="001D6730"/>
    <w:rsid w:val="001E3DCF"/>
    <w:rsid w:val="001E5E85"/>
    <w:rsid w:val="001E6AE6"/>
    <w:rsid w:val="001F12D0"/>
    <w:rsid w:val="001F1728"/>
    <w:rsid w:val="001F3772"/>
    <w:rsid w:val="001F3EEA"/>
    <w:rsid w:val="001F48A7"/>
    <w:rsid w:val="001F4E56"/>
    <w:rsid w:val="001F7F24"/>
    <w:rsid w:val="002013F7"/>
    <w:rsid w:val="00201BF7"/>
    <w:rsid w:val="002029FB"/>
    <w:rsid w:val="0020343B"/>
    <w:rsid w:val="0020447B"/>
    <w:rsid w:val="002045CC"/>
    <w:rsid w:val="00204826"/>
    <w:rsid w:val="00206B6B"/>
    <w:rsid w:val="00206ED0"/>
    <w:rsid w:val="00207162"/>
    <w:rsid w:val="002106F6"/>
    <w:rsid w:val="00211D6F"/>
    <w:rsid w:val="00212D46"/>
    <w:rsid w:val="00213069"/>
    <w:rsid w:val="002142CA"/>
    <w:rsid w:val="00214924"/>
    <w:rsid w:val="00214E9B"/>
    <w:rsid w:val="002156BD"/>
    <w:rsid w:val="00215942"/>
    <w:rsid w:val="00216046"/>
    <w:rsid w:val="0021702C"/>
    <w:rsid w:val="00217EAC"/>
    <w:rsid w:val="0022012A"/>
    <w:rsid w:val="002201EE"/>
    <w:rsid w:val="00224B4C"/>
    <w:rsid w:val="00225CDD"/>
    <w:rsid w:val="00226169"/>
    <w:rsid w:val="002267AA"/>
    <w:rsid w:val="002274FA"/>
    <w:rsid w:val="002308FF"/>
    <w:rsid w:val="0023346A"/>
    <w:rsid w:val="00236EB5"/>
    <w:rsid w:val="00237D3A"/>
    <w:rsid w:val="002400AE"/>
    <w:rsid w:val="00243F5A"/>
    <w:rsid w:val="00244169"/>
    <w:rsid w:val="002453D5"/>
    <w:rsid w:val="00245ECE"/>
    <w:rsid w:val="002464BC"/>
    <w:rsid w:val="002473D3"/>
    <w:rsid w:val="002474C4"/>
    <w:rsid w:val="0025413E"/>
    <w:rsid w:val="00257F75"/>
    <w:rsid w:val="002602FB"/>
    <w:rsid w:val="00261C1F"/>
    <w:rsid w:val="00262450"/>
    <w:rsid w:val="00264239"/>
    <w:rsid w:val="002657DD"/>
    <w:rsid w:val="002703F0"/>
    <w:rsid w:val="00272551"/>
    <w:rsid w:val="00272906"/>
    <w:rsid w:val="00272938"/>
    <w:rsid w:val="00272C4A"/>
    <w:rsid w:val="002756BE"/>
    <w:rsid w:val="00275814"/>
    <w:rsid w:val="00275D7A"/>
    <w:rsid w:val="002772F8"/>
    <w:rsid w:val="002819EA"/>
    <w:rsid w:val="002819F5"/>
    <w:rsid w:val="00282757"/>
    <w:rsid w:val="00283B15"/>
    <w:rsid w:val="00285D00"/>
    <w:rsid w:val="002878EE"/>
    <w:rsid w:val="0029212E"/>
    <w:rsid w:val="002926DD"/>
    <w:rsid w:val="00295E0E"/>
    <w:rsid w:val="002A2182"/>
    <w:rsid w:val="002A4971"/>
    <w:rsid w:val="002A5BF4"/>
    <w:rsid w:val="002A619E"/>
    <w:rsid w:val="002A6F9F"/>
    <w:rsid w:val="002A70D9"/>
    <w:rsid w:val="002B1AB0"/>
    <w:rsid w:val="002B2268"/>
    <w:rsid w:val="002B4497"/>
    <w:rsid w:val="002B52B6"/>
    <w:rsid w:val="002C0E6B"/>
    <w:rsid w:val="002C2D6E"/>
    <w:rsid w:val="002C3776"/>
    <w:rsid w:val="002C56DD"/>
    <w:rsid w:val="002C5A50"/>
    <w:rsid w:val="002C65AA"/>
    <w:rsid w:val="002C6B59"/>
    <w:rsid w:val="002C7314"/>
    <w:rsid w:val="002C7556"/>
    <w:rsid w:val="002D58C2"/>
    <w:rsid w:val="002D58F9"/>
    <w:rsid w:val="002D5CB4"/>
    <w:rsid w:val="002D6AF4"/>
    <w:rsid w:val="002D7076"/>
    <w:rsid w:val="002E01FC"/>
    <w:rsid w:val="002E04A8"/>
    <w:rsid w:val="002E1AD3"/>
    <w:rsid w:val="002E20DD"/>
    <w:rsid w:val="002E4224"/>
    <w:rsid w:val="002E4A18"/>
    <w:rsid w:val="002E51B0"/>
    <w:rsid w:val="002E7531"/>
    <w:rsid w:val="002E79DC"/>
    <w:rsid w:val="002E7C56"/>
    <w:rsid w:val="002F10E6"/>
    <w:rsid w:val="002F1C05"/>
    <w:rsid w:val="002F4BA4"/>
    <w:rsid w:val="002F4CD8"/>
    <w:rsid w:val="002F57B0"/>
    <w:rsid w:val="002F628C"/>
    <w:rsid w:val="00300DAA"/>
    <w:rsid w:val="00303A3F"/>
    <w:rsid w:val="00304857"/>
    <w:rsid w:val="0030555C"/>
    <w:rsid w:val="003121C3"/>
    <w:rsid w:val="0031363F"/>
    <w:rsid w:val="0031383B"/>
    <w:rsid w:val="003139ED"/>
    <w:rsid w:val="00314189"/>
    <w:rsid w:val="00314E32"/>
    <w:rsid w:val="00317856"/>
    <w:rsid w:val="00317994"/>
    <w:rsid w:val="00321181"/>
    <w:rsid w:val="00321DB1"/>
    <w:rsid w:val="0032211F"/>
    <w:rsid w:val="003234A6"/>
    <w:rsid w:val="00325AF3"/>
    <w:rsid w:val="00325CAB"/>
    <w:rsid w:val="003267B3"/>
    <w:rsid w:val="00327A10"/>
    <w:rsid w:val="00330CDE"/>
    <w:rsid w:val="00333087"/>
    <w:rsid w:val="00333641"/>
    <w:rsid w:val="0033367E"/>
    <w:rsid w:val="00333962"/>
    <w:rsid w:val="0033574B"/>
    <w:rsid w:val="0033657B"/>
    <w:rsid w:val="00337DB0"/>
    <w:rsid w:val="003404F0"/>
    <w:rsid w:val="00340AE0"/>
    <w:rsid w:val="00342812"/>
    <w:rsid w:val="003441A7"/>
    <w:rsid w:val="0034670E"/>
    <w:rsid w:val="00346BFB"/>
    <w:rsid w:val="00346E63"/>
    <w:rsid w:val="003476D2"/>
    <w:rsid w:val="0035280F"/>
    <w:rsid w:val="0035293E"/>
    <w:rsid w:val="00352E52"/>
    <w:rsid w:val="00353240"/>
    <w:rsid w:val="0035442E"/>
    <w:rsid w:val="00354737"/>
    <w:rsid w:val="00354F6F"/>
    <w:rsid w:val="003556B7"/>
    <w:rsid w:val="003556DE"/>
    <w:rsid w:val="00355EE1"/>
    <w:rsid w:val="00356432"/>
    <w:rsid w:val="00357E11"/>
    <w:rsid w:val="00361599"/>
    <w:rsid w:val="003636AD"/>
    <w:rsid w:val="00363A10"/>
    <w:rsid w:val="0036528E"/>
    <w:rsid w:val="00365D1D"/>
    <w:rsid w:val="0036621C"/>
    <w:rsid w:val="003664C2"/>
    <w:rsid w:val="003677F9"/>
    <w:rsid w:val="00367AF2"/>
    <w:rsid w:val="00367ED7"/>
    <w:rsid w:val="00370216"/>
    <w:rsid w:val="003703D3"/>
    <w:rsid w:val="00370AA3"/>
    <w:rsid w:val="00371F2C"/>
    <w:rsid w:val="00372D42"/>
    <w:rsid w:val="0037306B"/>
    <w:rsid w:val="00373CD9"/>
    <w:rsid w:val="00376289"/>
    <w:rsid w:val="0037674B"/>
    <w:rsid w:val="00377752"/>
    <w:rsid w:val="003779C3"/>
    <w:rsid w:val="00377A0E"/>
    <w:rsid w:val="00380F75"/>
    <w:rsid w:val="00383738"/>
    <w:rsid w:val="00384044"/>
    <w:rsid w:val="003842B7"/>
    <w:rsid w:val="0038642F"/>
    <w:rsid w:val="00386F9A"/>
    <w:rsid w:val="00387A1D"/>
    <w:rsid w:val="0039088C"/>
    <w:rsid w:val="00391064"/>
    <w:rsid w:val="00392256"/>
    <w:rsid w:val="00392C07"/>
    <w:rsid w:val="00395452"/>
    <w:rsid w:val="0039584C"/>
    <w:rsid w:val="003958B8"/>
    <w:rsid w:val="0039658A"/>
    <w:rsid w:val="0039721F"/>
    <w:rsid w:val="00397AD5"/>
    <w:rsid w:val="003A20D8"/>
    <w:rsid w:val="003A46B8"/>
    <w:rsid w:val="003A497F"/>
    <w:rsid w:val="003A5AC1"/>
    <w:rsid w:val="003A5CF7"/>
    <w:rsid w:val="003A60E9"/>
    <w:rsid w:val="003A6820"/>
    <w:rsid w:val="003A6F0E"/>
    <w:rsid w:val="003A7329"/>
    <w:rsid w:val="003A7A55"/>
    <w:rsid w:val="003B041E"/>
    <w:rsid w:val="003B1878"/>
    <w:rsid w:val="003B2580"/>
    <w:rsid w:val="003B4462"/>
    <w:rsid w:val="003B4BC0"/>
    <w:rsid w:val="003B4D9F"/>
    <w:rsid w:val="003B52B0"/>
    <w:rsid w:val="003B5EC6"/>
    <w:rsid w:val="003C01CE"/>
    <w:rsid w:val="003C2722"/>
    <w:rsid w:val="003C2825"/>
    <w:rsid w:val="003C3D6C"/>
    <w:rsid w:val="003C46AD"/>
    <w:rsid w:val="003C5394"/>
    <w:rsid w:val="003C6722"/>
    <w:rsid w:val="003D11B2"/>
    <w:rsid w:val="003D32A6"/>
    <w:rsid w:val="003D51DF"/>
    <w:rsid w:val="003D5800"/>
    <w:rsid w:val="003E55BF"/>
    <w:rsid w:val="003E7B61"/>
    <w:rsid w:val="003F1552"/>
    <w:rsid w:val="003F196F"/>
    <w:rsid w:val="003F3303"/>
    <w:rsid w:val="003F3EA9"/>
    <w:rsid w:val="003F43D3"/>
    <w:rsid w:val="003F4577"/>
    <w:rsid w:val="003F4C60"/>
    <w:rsid w:val="003F5A91"/>
    <w:rsid w:val="003F6B37"/>
    <w:rsid w:val="00400139"/>
    <w:rsid w:val="004020E6"/>
    <w:rsid w:val="004047C8"/>
    <w:rsid w:val="00404852"/>
    <w:rsid w:val="0041044C"/>
    <w:rsid w:val="00410E5F"/>
    <w:rsid w:val="004115AB"/>
    <w:rsid w:val="004122FC"/>
    <w:rsid w:val="004128B5"/>
    <w:rsid w:val="00413AF2"/>
    <w:rsid w:val="00413F62"/>
    <w:rsid w:val="004160BC"/>
    <w:rsid w:val="00416C9F"/>
    <w:rsid w:val="00416D33"/>
    <w:rsid w:val="004179FB"/>
    <w:rsid w:val="00417E35"/>
    <w:rsid w:val="0042035C"/>
    <w:rsid w:val="00420544"/>
    <w:rsid w:val="00421DFE"/>
    <w:rsid w:val="0042423E"/>
    <w:rsid w:val="00424AF2"/>
    <w:rsid w:val="004329DE"/>
    <w:rsid w:val="00433378"/>
    <w:rsid w:val="00433FFD"/>
    <w:rsid w:val="00434EF9"/>
    <w:rsid w:val="00436D8E"/>
    <w:rsid w:val="004402B0"/>
    <w:rsid w:val="00440A43"/>
    <w:rsid w:val="004412C1"/>
    <w:rsid w:val="004419EE"/>
    <w:rsid w:val="004424FF"/>
    <w:rsid w:val="00443967"/>
    <w:rsid w:val="00444197"/>
    <w:rsid w:val="004441CE"/>
    <w:rsid w:val="0044539C"/>
    <w:rsid w:val="0044582E"/>
    <w:rsid w:val="00446D6E"/>
    <w:rsid w:val="004471E9"/>
    <w:rsid w:val="004510B7"/>
    <w:rsid w:val="0045153C"/>
    <w:rsid w:val="00452E5B"/>
    <w:rsid w:val="004530AE"/>
    <w:rsid w:val="00457D88"/>
    <w:rsid w:val="00460BAC"/>
    <w:rsid w:val="004611E0"/>
    <w:rsid w:val="0046124B"/>
    <w:rsid w:val="00461BE5"/>
    <w:rsid w:val="00463CDC"/>
    <w:rsid w:val="00465C70"/>
    <w:rsid w:val="004660E3"/>
    <w:rsid w:val="004720D7"/>
    <w:rsid w:val="0047526B"/>
    <w:rsid w:val="004759B4"/>
    <w:rsid w:val="0047625C"/>
    <w:rsid w:val="00476701"/>
    <w:rsid w:val="004822FD"/>
    <w:rsid w:val="004875C9"/>
    <w:rsid w:val="00487A8F"/>
    <w:rsid w:val="00490C4C"/>
    <w:rsid w:val="00493F7F"/>
    <w:rsid w:val="00495F24"/>
    <w:rsid w:val="00496ADB"/>
    <w:rsid w:val="00496BB9"/>
    <w:rsid w:val="004A046F"/>
    <w:rsid w:val="004A049B"/>
    <w:rsid w:val="004A2662"/>
    <w:rsid w:val="004A29CD"/>
    <w:rsid w:val="004A337E"/>
    <w:rsid w:val="004A46B6"/>
    <w:rsid w:val="004A4A59"/>
    <w:rsid w:val="004A6F7D"/>
    <w:rsid w:val="004B0189"/>
    <w:rsid w:val="004B0D40"/>
    <w:rsid w:val="004B32D5"/>
    <w:rsid w:val="004B3C38"/>
    <w:rsid w:val="004B4B39"/>
    <w:rsid w:val="004B60F9"/>
    <w:rsid w:val="004B73CE"/>
    <w:rsid w:val="004C0937"/>
    <w:rsid w:val="004C0C77"/>
    <w:rsid w:val="004C0F35"/>
    <w:rsid w:val="004C355B"/>
    <w:rsid w:val="004C4365"/>
    <w:rsid w:val="004C6B74"/>
    <w:rsid w:val="004D0979"/>
    <w:rsid w:val="004D1EB6"/>
    <w:rsid w:val="004D22BF"/>
    <w:rsid w:val="004D3108"/>
    <w:rsid w:val="004D3419"/>
    <w:rsid w:val="004D3F6A"/>
    <w:rsid w:val="004D4C60"/>
    <w:rsid w:val="004D60F4"/>
    <w:rsid w:val="004D64D6"/>
    <w:rsid w:val="004D6535"/>
    <w:rsid w:val="004D6CC7"/>
    <w:rsid w:val="004D785B"/>
    <w:rsid w:val="004E0D8A"/>
    <w:rsid w:val="004E1D00"/>
    <w:rsid w:val="004E307B"/>
    <w:rsid w:val="004E4DB5"/>
    <w:rsid w:val="004E582C"/>
    <w:rsid w:val="004E5DEB"/>
    <w:rsid w:val="004E62CA"/>
    <w:rsid w:val="004E6BED"/>
    <w:rsid w:val="004F0209"/>
    <w:rsid w:val="004F2397"/>
    <w:rsid w:val="004F2520"/>
    <w:rsid w:val="004F2767"/>
    <w:rsid w:val="004F3305"/>
    <w:rsid w:val="004F4A75"/>
    <w:rsid w:val="004F4E53"/>
    <w:rsid w:val="004F554F"/>
    <w:rsid w:val="004F619D"/>
    <w:rsid w:val="004F712B"/>
    <w:rsid w:val="004F71B9"/>
    <w:rsid w:val="004F747A"/>
    <w:rsid w:val="004F762A"/>
    <w:rsid w:val="004F7688"/>
    <w:rsid w:val="005005B9"/>
    <w:rsid w:val="00501E41"/>
    <w:rsid w:val="005038FE"/>
    <w:rsid w:val="0050434B"/>
    <w:rsid w:val="005054C6"/>
    <w:rsid w:val="00506802"/>
    <w:rsid w:val="005073C1"/>
    <w:rsid w:val="00507481"/>
    <w:rsid w:val="005074B1"/>
    <w:rsid w:val="00507AA5"/>
    <w:rsid w:val="005109F8"/>
    <w:rsid w:val="00511EBE"/>
    <w:rsid w:val="0051557C"/>
    <w:rsid w:val="00515648"/>
    <w:rsid w:val="00517069"/>
    <w:rsid w:val="00517C85"/>
    <w:rsid w:val="0052058E"/>
    <w:rsid w:val="00523169"/>
    <w:rsid w:val="005259AB"/>
    <w:rsid w:val="005260DC"/>
    <w:rsid w:val="00526816"/>
    <w:rsid w:val="00526DE5"/>
    <w:rsid w:val="005303EA"/>
    <w:rsid w:val="0053280C"/>
    <w:rsid w:val="00535F77"/>
    <w:rsid w:val="005408FE"/>
    <w:rsid w:val="0054145B"/>
    <w:rsid w:val="0054168C"/>
    <w:rsid w:val="005419AF"/>
    <w:rsid w:val="00541BB0"/>
    <w:rsid w:val="005426A6"/>
    <w:rsid w:val="0054280B"/>
    <w:rsid w:val="00542EED"/>
    <w:rsid w:val="005434E9"/>
    <w:rsid w:val="0054378F"/>
    <w:rsid w:val="00543C23"/>
    <w:rsid w:val="00544041"/>
    <w:rsid w:val="00546033"/>
    <w:rsid w:val="00546396"/>
    <w:rsid w:val="0054720A"/>
    <w:rsid w:val="00551A38"/>
    <w:rsid w:val="00551E83"/>
    <w:rsid w:val="00553B4C"/>
    <w:rsid w:val="00553C26"/>
    <w:rsid w:val="00554773"/>
    <w:rsid w:val="00554ECD"/>
    <w:rsid w:val="00555120"/>
    <w:rsid w:val="005553CC"/>
    <w:rsid w:val="00556C7A"/>
    <w:rsid w:val="00562005"/>
    <w:rsid w:val="00563841"/>
    <w:rsid w:val="00564F91"/>
    <w:rsid w:val="0056671E"/>
    <w:rsid w:val="005677C9"/>
    <w:rsid w:val="005709FC"/>
    <w:rsid w:val="00570A7F"/>
    <w:rsid w:val="00570D3E"/>
    <w:rsid w:val="005725E1"/>
    <w:rsid w:val="00576545"/>
    <w:rsid w:val="00577464"/>
    <w:rsid w:val="005803A3"/>
    <w:rsid w:val="00581B84"/>
    <w:rsid w:val="00583C3C"/>
    <w:rsid w:val="00585C72"/>
    <w:rsid w:val="00585F67"/>
    <w:rsid w:val="00587AF0"/>
    <w:rsid w:val="00591CB7"/>
    <w:rsid w:val="0059213A"/>
    <w:rsid w:val="00592341"/>
    <w:rsid w:val="0059421C"/>
    <w:rsid w:val="0059498C"/>
    <w:rsid w:val="00595BB0"/>
    <w:rsid w:val="00595CF5"/>
    <w:rsid w:val="00595F8D"/>
    <w:rsid w:val="005977D5"/>
    <w:rsid w:val="005A2587"/>
    <w:rsid w:val="005A29EE"/>
    <w:rsid w:val="005A2C81"/>
    <w:rsid w:val="005A32D5"/>
    <w:rsid w:val="005A46F8"/>
    <w:rsid w:val="005A4E84"/>
    <w:rsid w:val="005A5C2B"/>
    <w:rsid w:val="005A621E"/>
    <w:rsid w:val="005A625A"/>
    <w:rsid w:val="005A660C"/>
    <w:rsid w:val="005A66D3"/>
    <w:rsid w:val="005A76E3"/>
    <w:rsid w:val="005B1184"/>
    <w:rsid w:val="005B15C2"/>
    <w:rsid w:val="005B2376"/>
    <w:rsid w:val="005B4417"/>
    <w:rsid w:val="005B44BA"/>
    <w:rsid w:val="005B4942"/>
    <w:rsid w:val="005B5F80"/>
    <w:rsid w:val="005B641D"/>
    <w:rsid w:val="005B7C25"/>
    <w:rsid w:val="005C15A0"/>
    <w:rsid w:val="005C29C8"/>
    <w:rsid w:val="005C7945"/>
    <w:rsid w:val="005D015A"/>
    <w:rsid w:val="005D1CB6"/>
    <w:rsid w:val="005D22C3"/>
    <w:rsid w:val="005D24BB"/>
    <w:rsid w:val="005D2A3C"/>
    <w:rsid w:val="005D573C"/>
    <w:rsid w:val="005D75DC"/>
    <w:rsid w:val="005D78B7"/>
    <w:rsid w:val="005E16CB"/>
    <w:rsid w:val="005E1C60"/>
    <w:rsid w:val="005E27B2"/>
    <w:rsid w:val="005E40C5"/>
    <w:rsid w:val="005E669C"/>
    <w:rsid w:val="005F194C"/>
    <w:rsid w:val="005F28AD"/>
    <w:rsid w:val="005F36EF"/>
    <w:rsid w:val="005F3F73"/>
    <w:rsid w:val="005F6805"/>
    <w:rsid w:val="005F6DE1"/>
    <w:rsid w:val="005F6F32"/>
    <w:rsid w:val="005F7CD1"/>
    <w:rsid w:val="00600426"/>
    <w:rsid w:val="0060135A"/>
    <w:rsid w:val="00601E89"/>
    <w:rsid w:val="006026FF"/>
    <w:rsid w:val="00602AB7"/>
    <w:rsid w:val="0060632F"/>
    <w:rsid w:val="00606590"/>
    <w:rsid w:val="00606997"/>
    <w:rsid w:val="00607E32"/>
    <w:rsid w:val="0061039D"/>
    <w:rsid w:val="00612024"/>
    <w:rsid w:val="00613AD8"/>
    <w:rsid w:val="00620C09"/>
    <w:rsid w:val="00620E2D"/>
    <w:rsid w:val="00621D54"/>
    <w:rsid w:val="00623C9C"/>
    <w:rsid w:val="00624F91"/>
    <w:rsid w:val="00625318"/>
    <w:rsid w:val="006256C0"/>
    <w:rsid w:val="00626157"/>
    <w:rsid w:val="006267A4"/>
    <w:rsid w:val="0062719E"/>
    <w:rsid w:val="00627B3F"/>
    <w:rsid w:val="00632E63"/>
    <w:rsid w:val="006344BB"/>
    <w:rsid w:val="0064263E"/>
    <w:rsid w:val="00643820"/>
    <w:rsid w:val="00644677"/>
    <w:rsid w:val="006458A6"/>
    <w:rsid w:val="00645AEF"/>
    <w:rsid w:val="00646135"/>
    <w:rsid w:val="00646753"/>
    <w:rsid w:val="00646FB8"/>
    <w:rsid w:val="0064785D"/>
    <w:rsid w:val="00650433"/>
    <w:rsid w:val="00651D5F"/>
    <w:rsid w:val="006530C2"/>
    <w:rsid w:val="006532A8"/>
    <w:rsid w:val="006535E4"/>
    <w:rsid w:val="00654D8A"/>
    <w:rsid w:val="006558A4"/>
    <w:rsid w:val="006568B7"/>
    <w:rsid w:val="00656D4C"/>
    <w:rsid w:val="0065765C"/>
    <w:rsid w:val="006612A1"/>
    <w:rsid w:val="00662A72"/>
    <w:rsid w:val="00662D67"/>
    <w:rsid w:val="00663488"/>
    <w:rsid w:val="006634F0"/>
    <w:rsid w:val="00663BC7"/>
    <w:rsid w:val="00663BFC"/>
    <w:rsid w:val="006644B0"/>
    <w:rsid w:val="0066717E"/>
    <w:rsid w:val="006704BE"/>
    <w:rsid w:val="00671588"/>
    <w:rsid w:val="006736FB"/>
    <w:rsid w:val="00675ED3"/>
    <w:rsid w:val="006801EA"/>
    <w:rsid w:val="00681629"/>
    <w:rsid w:val="00682BD7"/>
    <w:rsid w:val="00683DF8"/>
    <w:rsid w:val="00685BDD"/>
    <w:rsid w:val="00687121"/>
    <w:rsid w:val="006878D2"/>
    <w:rsid w:val="00687DF6"/>
    <w:rsid w:val="00690FDB"/>
    <w:rsid w:val="00692025"/>
    <w:rsid w:val="00692CFD"/>
    <w:rsid w:val="0069356D"/>
    <w:rsid w:val="006938F4"/>
    <w:rsid w:val="00693E84"/>
    <w:rsid w:val="00694976"/>
    <w:rsid w:val="0069569B"/>
    <w:rsid w:val="0069668C"/>
    <w:rsid w:val="00697B73"/>
    <w:rsid w:val="006A0375"/>
    <w:rsid w:val="006A2C56"/>
    <w:rsid w:val="006A3256"/>
    <w:rsid w:val="006A5103"/>
    <w:rsid w:val="006B0008"/>
    <w:rsid w:val="006B0AAF"/>
    <w:rsid w:val="006B0F23"/>
    <w:rsid w:val="006B1375"/>
    <w:rsid w:val="006B3008"/>
    <w:rsid w:val="006B31C1"/>
    <w:rsid w:val="006B36DA"/>
    <w:rsid w:val="006B4A22"/>
    <w:rsid w:val="006B62EB"/>
    <w:rsid w:val="006B646C"/>
    <w:rsid w:val="006B6A64"/>
    <w:rsid w:val="006C4732"/>
    <w:rsid w:val="006C5890"/>
    <w:rsid w:val="006C5D53"/>
    <w:rsid w:val="006C60E0"/>
    <w:rsid w:val="006C66FB"/>
    <w:rsid w:val="006C751A"/>
    <w:rsid w:val="006D0109"/>
    <w:rsid w:val="006D0B96"/>
    <w:rsid w:val="006D16DA"/>
    <w:rsid w:val="006D2554"/>
    <w:rsid w:val="006D263B"/>
    <w:rsid w:val="006D4A63"/>
    <w:rsid w:val="006D5CE1"/>
    <w:rsid w:val="006D6152"/>
    <w:rsid w:val="006D6C6D"/>
    <w:rsid w:val="006E2A87"/>
    <w:rsid w:val="006E397D"/>
    <w:rsid w:val="006E3AC0"/>
    <w:rsid w:val="006E4C09"/>
    <w:rsid w:val="006E4E75"/>
    <w:rsid w:val="006E69B2"/>
    <w:rsid w:val="006F1D7B"/>
    <w:rsid w:val="006F31C1"/>
    <w:rsid w:val="006F4AE1"/>
    <w:rsid w:val="006F5195"/>
    <w:rsid w:val="007019AA"/>
    <w:rsid w:val="00702686"/>
    <w:rsid w:val="00703968"/>
    <w:rsid w:val="00703F23"/>
    <w:rsid w:val="00704014"/>
    <w:rsid w:val="0070404C"/>
    <w:rsid w:val="00704BBF"/>
    <w:rsid w:val="00706043"/>
    <w:rsid w:val="007110B0"/>
    <w:rsid w:val="00711F73"/>
    <w:rsid w:val="00712BBE"/>
    <w:rsid w:val="00712F2F"/>
    <w:rsid w:val="00712F78"/>
    <w:rsid w:val="007156A2"/>
    <w:rsid w:val="00715FC7"/>
    <w:rsid w:val="00716099"/>
    <w:rsid w:val="00716D98"/>
    <w:rsid w:val="0071719D"/>
    <w:rsid w:val="00722F75"/>
    <w:rsid w:val="007247F4"/>
    <w:rsid w:val="007263D3"/>
    <w:rsid w:val="007267DD"/>
    <w:rsid w:val="007272C5"/>
    <w:rsid w:val="00727B89"/>
    <w:rsid w:val="00730425"/>
    <w:rsid w:val="007310DB"/>
    <w:rsid w:val="007310DF"/>
    <w:rsid w:val="0073494E"/>
    <w:rsid w:val="00736161"/>
    <w:rsid w:val="007370E8"/>
    <w:rsid w:val="00737520"/>
    <w:rsid w:val="00741A37"/>
    <w:rsid w:val="007422D8"/>
    <w:rsid w:val="007425EF"/>
    <w:rsid w:val="00744292"/>
    <w:rsid w:val="00744D08"/>
    <w:rsid w:val="00744D17"/>
    <w:rsid w:val="00746C6E"/>
    <w:rsid w:val="00747B0C"/>
    <w:rsid w:val="0075040C"/>
    <w:rsid w:val="00753987"/>
    <w:rsid w:val="00753A4E"/>
    <w:rsid w:val="007552B4"/>
    <w:rsid w:val="00755938"/>
    <w:rsid w:val="0075685B"/>
    <w:rsid w:val="007579F6"/>
    <w:rsid w:val="00760360"/>
    <w:rsid w:val="007615D1"/>
    <w:rsid w:val="00762EB9"/>
    <w:rsid w:val="0076314B"/>
    <w:rsid w:val="00763B29"/>
    <w:rsid w:val="007644CD"/>
    <w:rsid w:val="007672E4"/>
    <w:rsid w:val="007703BB"/>
    <w:rsid w:val="00771383"/>
    <w:rsid w:val="00774292"/>
    <w:rsid w:val="00774582"/>
    <w:rsid w:val="007776BB"/>
    <w:rsid w:val="00781EEC"/>
    <w:rsid w:val="00782B98"/>
    <w:rsid w:val="00783EB5"/>
    <w:rsid w:val="00784346"/>
    <w:rsid w:val="007858A8"/>
    <w:rsid w:val="00785B3B"/>
    <w:rsid w:val="007879B9"/>
    <w:rsid w:val="00787E14"/>
    <w:rsid w:val="00792C51"/>
    <w:rsid w:val="007A09E6"/>
    <w:rsid w:val="007A0C85"/>
    <w:rsid w:val="007A1F19"/>
    <w:rsid w:val="007A35AA"/>
    <w:rsid w:val="007A4D5B"/>
    <w:rsid w:val="007A5807"/>
    <w:rsid w:val="007A7643"/>
    <w:rsid w:val="007B2373"/>
    <w:rsid w:val="007B2ECA"/>
    <w:rsid w:val="007B54F8"/>
    <w:rsid w:val="007B6BCD"/>
    <w:rsid w:val="007B773D"/>
    <w:rsid w:val="007C0412"/>
    <w:rsid w:val="007C0D8C"/>
    <w:rsid w:val="007C1838"/>
    <w:rsid w:val="007C1DB5"/>
    <w:rsid w:val="007C27FB"/>
    <w:rsid w:val="007C3408"/>
    <w:rsid w:val="007C4079"/>
    <w:rsid w:val="007C524A"/>
    <w:rsid w:val="007C5589"/>
    <w:rsid w:val="007C5D56"/>
    <w:rsid w:val="007C5DE1"/>
    <w:rsid w:val="007C641D"/>
    <w:rsid w:val="007C75FB"/>
    <w:rsid w:val="007D0974"/>
    <w:rsid w:val="007D0D45"/>
    <w:rsid w:val="007D1A3B"/>
    <w:rsid w:val="007D2E46"/>
    <w:rsid w:val="007D47F6"/>
    <w:rsid w:val="007D6050"/>
    <w:rsid w:val="007D6D35"/>
    <w:rsid w:val="007D6F9D"/>
    <w:rsid w:val="007D7382"/>
    <w:rsid w:val="007D746D"/>
    <w:rsid w:val="007D75D2"/>
    <w:rsid w:val="007E11F3"/>
    <w:rsid w:val="007E2007"/>
    <w:rsid w:val="007E24F7"/>
    <w:rsid w:val="007E3054"/>
    <w:rsid w:val="007E392E"/>
    <w:rsid w:val="007E3943"/>
    <w:rsid w:val="007E3A49"/>
    <w:rsid w:val="007E40DA"/>
    <w:rsid w:val="007E79D9"/>
    <w:rsid w:val="007F006C"/>
    <w:rsid w:val="007F0881"/>
    <w:rsid w:val="007F0930"/>
    <w:rsid w:val="007F1938"/>
    <w:rsid w:val="007F1C1C"/>
    <w:rsid w:val="007F22FD"/>
    <w:rsid w:val="007F3464"/>
    <w:rsid w:val="007F35BD"/>
    <w:rsid w:val="007F37FE"/>
    <w:rsid w:val="007F41A3"/>
    <w:rsid w:val="007F5E93"/>
    <w:rsid w:val="007F6199"/>
    <w:rsid w:val="007F6E3E"/>
    <w:rsid w:val="0080081F"/>
    <w:rsid w:val="008017C2"/>
    <w:rsid w:val="008019E0"/>
    <w:rsid w:val="00802686"/>
    <w:rsid w:val="00802865"/>
    <w:rsid w:val="00802A53"/>
    <w:rsid w:val="00802C30"/>
    <w:rsid w:val="0080386C"/>
    <w:rsid w:val="00804919"/>
    <w:rsid w:val="0080566B"/>
    <w:rsid w:val="008057C0"/>
    <w:rsid w:val="008102F4"/>
    <w:rsid w:val="00810500"/>
    <w:rsid w:val="008109E5"/>
    <w:rsid w:val="00815DD7"/>
    <w:rsid w:val="00815E2E"/>
    <w:rsid w:val="00815FEA"/>
    <w:rsid w:val="0081717C"/>
    <w:rsid w:val="00817BE4"/>
    <w:rsid w:val="00817EDC"/>
    <w:rsid w:val="00820649"/>
    <w:rsid w:val="0082416D"/>
    <w:rsid w:val="00824F89"/>
    <w:rsid w:val="00825331"/>
    <w:rsid w:val="00826077"/>
    <w:rsid w:val="00826326"/>
    <w:rsid w:val="0082783A"/>
    <w:rsid w:val="00830A3A"/>
    <w:rsid w:val="0083122C"/>
    <w:rsid w:val="0083139A"/>
    <w:rsid w:val="00831F0C"/>
    <w:rsid w:val="00832A0E"/>
    <w:rsid w:val="00832E38"/>
    <w:rsid w:val="0083770D"/>
    <w:rsid w:val="00837D3D"/>
    <w:rsid w:val="00837F36"/>
    <w:rsid w:val="00840DD7"/>
    <w:rsid w:val="0084112A"/>
    <w:rsid w:val="00841670"/>
    <w:rsid w:val="008418F4"/>
    <w:rsid w:val="00841A8B"/>
    <w:rsid w:val="00842513"/>
    <w:rsid w:val="00843E56"/>
    <w:rsid w:val="00847550"/>
    <w:rsid w:val="008475EA"/>
    <w:rsid w:val="008508B0"/>
    <w:rsid w:val="00852C5E"/>
    <w:rsid w:val="0085331D"/>
    <w:rsid w:val="00853C69"/>
    <w:rsid w:val="0085474A"/>
    <w:rsid w:val="00855E9C"/>
    <w:rsid w:val="00856C3B"/>
    <w:rsid w:val="00857062"/>
    <w:rsid w:val="008572DB"/>
    <w:rsid w:val="0085737D"/>
    <w:rsid w:val="0086086C"/>
    <w:rsid w:val="00861BCF"/>
    <w:rsid w:val="008621CC"/>
    <w:rsid w:val="00863A06"/>
    <w:rsid w:val="00863F4D"/>
    <w:rsid w:val="0086414D"/>
    <w:rsid w:val="00864731"/>
    <w:rsid w:val="00864B69"/>
    <w:rsid w:val="00864B89"/>
    <w:rsid w:val="008668CC"/>
    <w:rsid w:val="008675E7"/>
    <w:rsid w:val="008705D1"/>
    <w:rsid w:val="0087113D"/>
    <w:rsid w:val="008717CC"/>
    <w:rsid w:val="008740E2"/>
    <w:rsid w:val="00874728"/>
    <w:rsid w:val="00875086"/>
    <w:rsid w:val="00876518"/>
    <w:rsid w:val="00876C20"/>
    <w:rsid w:val="00877E55"/>
    <w:rsid w:val="008802C0"/>
    <w:rsid w:val="008804ED"/>
    <w:rsid w:val="00881EAF"/>
    <w:rsid w:val="008839C3"/>
    <w:rsid w:val="008839E1"/>
    <w:rsid w:val="008845AB"/>
    <w:rsid w:val="00885A15"/>
    <w:rsid w:val="00886CEC"/>
    <w:rsid w:val="00890D23"/>
    <w:rsid w:val="008919D2"/>
    <w:rsid w:val="00891D8A"/>
    <w:rsid w:val="00891F06"/>
    <w:rsid w:val="008920AC"/>
    <w:rsid w:val="0089297A"/>
    <w:rsid w:val="008932E9"/>
    <w:rsid w:val="00893B53"/>
    <w:rsid w:val="00893CCC"/>
    <w:rsid w:val="00894E57"/>
    <w:rsid w:val="008963AC"/>
    <w:rsid w:val="00896C1A"/>
    <w:rsid w:val="008A076A"/>
    <w:rsid w:val="008A3146"/>
    <w:rsid w:val="008A6F8A"/>
    <w:rsid w:val="008B0BA1"/>
    <w:rsid w:val="008B203E"/>
    <w:rsid w:val="008B2FF9"/>
    <w:rsid w:val="008B3507"/>
    <w:rsid w:val="008B353B"/>
    <w:rsid w:val="008B5755"/>
    <w:rsid w:val="008B5D99"/>
    <w:rsid w:val="008B66C2"/>
    <w:rsid w:val="008C02B8"/>
    <w:rsid w:val="008C2676"/>
    <w:rsid w:val="008C342F"/>
    <w:rsid w:val="008C34B7"/>
    <w:rsid w:val="008C38FC"/>
    <w:rsid w:val="008C3CFA"/>
    <w:rsid w:val="008C41A7"/>
    <w:rsid w:val="008C41C5"/>
    <w:rsid w:val="008C50D7"/>
    <w:rsid w:val="008C7A15"/>
    <w:rsid w:val="008D028D"/>
    <w:rsid w:val="008D27F2"/>
    <w:rsid w:val="008D5BF6"/>
    <w:rsid w:val="008D705E"/>
    <w:rsid w:val="008D72A1"/>
    <w:rsid w:val="008D782A"/>
    <w:rsid w:val="008E12E3"/>
    <w:rsid w:val="008E1D50"/>
    <w:rsid w:val="008E2710"/>
    <w:rsid w:val="008E3380"/>
    <w:rsid w:val="008E3FB4"/>
    <w:rsid w:val="008E411F"/>
    <w:rsid w:val="008E7CE8"/>
    <w:rsid w:val="008F023C"/>
    <w:rsid w:val="008F4588"/>
    <w:rsid w:val="008F6426"/>
    <w:rsid w:val="008F757E"/>
    <w:rsid w:val="008F78E3"/>
    <w:rsid w:val="008F78F0"/>
    <w:rsid w:val="00900039"/>
    <w:rsid w:val="009005DA"/>
    <w:rsid w:val="00900A80"/>
    <w:rsid w:val="00900E1C"/>
    <w:rsid w:val="00901159"/>
    <w:rsid w:val="00903FA3"/>
    <w:rsid w:val="00904564"/>
    <w:rsid w:val="0090533B"/>
    <w:rsid w:val="00905627"/>
    <w:rsid w:val="00906482"/>
    <w:rsid w:val="00906635"/>
    <w:rsid w:val="009110C9"/>
    <w:rsid w:val="00914136"/>
    <w:rsid w:val="00914A6B"/>
    <w:rsid w:val="00915249"/>
    <w:rsid w:val="00916193"/>
    <w:rsid w:val="00916925"/>
    <w:rsid w:val="009175F2"/>
    <w:rsid w:val="00920504"/>
    <w:rsid w:val="009224FA"/>
    <w:rsid w:val="00923779"/>
    <w:rsid w:val="00923CEE"/>
    <w:rsid w:val="0092431B"/>
    <w:rsid w:val="00924570"/>
    <w:rsid w:val="00925A05"/>
    <w:rsid w:val="00925D70"/>
    <w:rsid w:val="00927142"/>
    <w:rsid w:val="00927B41"/>
    <w:rsid w:val="00931292"/>
    <w:rsid w:val="00935DAD"/>
    <w:rsid w:val="00936859"/>
    <w:rsid w:val="009374BC"/>
    <w:rsid w:val="009377C3"/>
    <w:rsid w:val="00940196"/>
    <w:rsid w:val="00940DE4"/>
    <w:rsid w:val="00942149"/>
    <w:rsid w:val="009449CC"/>
    <w:rsid w:val="00944FD7"/>
    <w:rsid w:val="00945AD4"/>
    <w:rsid w:val="00946EE6"/>
    <w:rsid w:val="009501C0"/>
    <w:rsid w:val="009504F2"/>
    <w:rsid w:val="009512E0"/>
    <w:rsid w:val="00951BA5"/>
    <w:rsid w:val="00952008"/>
    <w:rsid w:val="00953AC3"/>
    <w:rsid w:val="00953D78"/>
    <w:rsid w:val="00954667"/>
    <w:rsid w:val="009565B3"/>
    <w:rsid w:val="009566C1"/>
    <w:rsid w:val="0095761B"/>
    <w:rsid w:val="009577DE"/>
    <w:rsid w:val="00960EA6"/>
    <w:rsid w:val="00964898"/>
    <w:rsid w:val="009654C4"/>
    <w:rsid w:val="0096596D"/>
    <w:rsid w:val="0096667E"/>
    <w:rsid w:val="00967D03"/>
    <w:rsid w:val="009702ED"/>
    <w:rsid w:val="00970777"/>
    <w:rsid w:val="0097125E"/>
    <w:rsid w:val="009734CB"/>
    <w:rsid w:val="00974DE6"/>
    <w:rsid w:val="00975443"/>
    <w:rsid w:val="009758A6"/>
    <w:rsid w:val="009767D3"/>
    <w:rsid w:val="00981271"/>
    <w:rsid w:val="00981274"/>
    <w:rsid w:val="009839CD"/>
    <w:rsid w:val="00985610"/>
    <w:rsid w:val="00985DB6"/>
    <w:rsid w:val="009866BD"/>
    <w:rsid w:val="00990430"/>
    <w:rsid w:val="009909E1"/>
    <w:rsid w:val="009924F6"/>
    <w:rsid w:val="00992647"/>
    <w:rsid w:val="00992F29"/>
    <w:rsid w:val="00993904"/>
    <w:rsid w:val="0099454B"/>
    <w:rsid w:val="00995CD0"/>
    <w:rsid w:val="009A3BB6"/>
    <w:rsid w:val="009A571D"/>
    <w:rsid w:val="009A5C75"/>
    <w:rsid w:val="009A5F1A"/>
    <w:rsid w:val="009A6FA7"/>
    <w:rsid w:val="009B0636"/>
    <w:rsid w:val="009B1B9C"/>
    <w:rsid w:val="009B2350"/>
    <w:rsid w:val="009B3C8B"/>
    <w:rsid w:val="009B48E0"/>
    <w:rsid w:val="009B4A2F"/>
    <w:rsid w:val="009B6809"/>
    <w:rsid w:val="009B6B8A"/>
    <w:rsid w:val="009C03FE"/>
    <w:rsid w:val="009C0F7F"/>
    <w:rsid w:val="009C1158"/>
    <w:rsid w:val="009C2161"/>
    <w:rsid w:val="009C2EB2"/>
    <w:rsid w:val="009C46B2"/>
    <w:rsid w:val="009C4C00"/>
    <w:rsid w:val="009C6E6A"/>
    <w:rsid w:val="009D0815"/>
    <w:rsid w:val="009D08B5"/>
    <w:rsid w:val="009D1849"/>
    <w:rsid w:val="009D3FA6"/>
    <w:rsid w:val="009D49B1"/>
    <w:rsid w:val="009D6E09"/>
    <w:rsid w:val="009D7708"/>
    <w:rsid w:val="009D7CA7"/>
    <w:rsid w:val="009E01C9"/>
    <w:rsid w:val="009E1D73"/>
    <w:rsid w:val="009E20C0"/>
    <w:rsid w:val="009E4111"/>
    <w:rsid w:val="009E49BD"/>
    <w:rsid w:val="009E58BD"/>
    <w:rsid w:val="009E62A0"/>
    <w:rsid w:val="009E774D"/>
    <w:rsid w:val="009E77A7"/>
    <w:rsid w:val="009E794A"/>
    <w:rsid w:val="009F0593"/>
    <w:rsid w:val="009F38B9"/>
    <w:rsid w:val="009F3DA2"/>
    <w:rsid w:val="009F425F"/>
    <w:rsid w:val="00A003EF"/>
    <w:rsid w:val="00A0432A"/>
    <w:rsid w:val="00A0462C"/>
    <w:rsid w:val="00A05B60"/>
    <w:rsid w:val="00A11E31"/>
    <w:rsid w:val="00A13519"/>
    <w:rsid w:val="00A15015"/>
    <w:rsid w:val="00A151AF"/>
    <w:rsid w:val="00A15306"/>
    <w:rsid w:val="00A156A6"/>
    <w:rsid w:val="00A1712F"/>
    <w:rsid w:val="00A20868"/>
    <w:rsid w:val="00A2616E"/>
    <w:rsid w:val="00A26752"/>
    <w:rsid w:val="00A27271"/>
    <w:rsid w:val="00A3138D"/>
    <w:rsid w:val="00A420DF"/>
    <w:rsid w:val="00A42392"/>
    <w:rsid w:val="00A42549"/>
    <w:rsid w:val="00A433E4"/>
    <w:rsid w:val="00A435FA"/>
    <w:rsid w:val="00A442FD"/>
    <w:rsid w:val="00A46A40"/>
    <w:rsid w:val="00A47360"/>
    <w:rsid w:val="00A47C60"/>
    <w:rsid w:val="00A47F80"/>
    <w:rsid w:val="00A509E1"/>
    <w:rsid w:val="00A529F1"/>
    <w:rsid w:val="00A53D93"/>
    <w:rsid w:val="00A5450D"/>
    <w:rsid w:val="00A5602D"/>
    <w:rsid w:val="00A569CA"/>
    <w:rsid w:val="00A576A9"/>
    <w:rsid w:val="00A60949"/>
    <w:rsid w:val="00A66B23"/>
    <w:rsid w:val="00A679ED"/>
    <w:rsid w:val="00A703C7"/>
    <w:rsid w:val="00A70FD1"/>
    <w:rsid w:val="00A718C9"/>
    <w:rsid w:val="00A72F52"/>
    <w:rsid w:val="00A73107"/>
    <w:rsid w:val="00A73E19"/>
    <w:rsid w:val="00A74541"/>
    <w:rsid w:val="00A7763B"/>
    <w:rsid w:val="00A8043F"/>
    <w:rsid w:val="00A80716"/>
    <w:rsid w:val="00A8475A"/>
    <w:rsid w:val="00A870A7"/>
    <w:rsid w:val="00A87733"/>
    <w:rsid w:val="00A8790E"/>
    <w:rsid w:val="00A91932"/>
    <w:rsid w:val="00A923FA"/>
    <w:rsid w:val="00A9437A"/>
    <w:rsid w:val="00A951DC"/>
    <w:rsid w:val="00A96131"/>
    <w:rsid w:val="00A9680F"/>
    <w:rsid w:val="00A969C4"/>
    <w:rsid w:val="00A96BAB"/>
    <w:rsid w:val="00AA3221"/>
    <w:rsid w:val="00AA413E"/>
    <w:rsid w:val="00AA417C"/>
    <w:rsid w:val="00AA5731"/>
    <w:rsid w:val="00AA59F5"/>
    <w:rsid w:val="00AA66C5"/>
    <w:rsid w:val="00AA6D50"/>
    <w:rsid w:val="00AB06F4"/>
    <w:rsid w:val="00AB0EB4"/>
    <w:rsid w:val="00AB37EA"/>
    <w:rsid w:val="00AB4E92"/>
    <w:rsid w:val="00AB56AF"/>
    <w:rsid w:val="00AB5C7F"/>
    <w:rsid w:val="00AC0B89"/>
    <w:rsid w:val="00AC0EE3"/>
    <w:rsid w:val="00AC1139"/>
    <w:rsid w:val="00AC2BD8"/>
    <w:rsid w:val="00AC57EA"/>
    <w:rsid w:val="00AC6A18"/>
    <w:rsid w:val="00AC7991"/>
    <w:rsid w:val="00AC7C63"/>
    <w:rsid w:val="00AD0EC8"/>
    <w:rsid w:val="00AD16B9"/>
    <w:rsid w:val="00AD1F21"/>
    <w:rsid w:val="00AD5EAC"/>
    <w:rsid w:val="00AD5F3B"/>
    <w:rsid w:val="00AD63EF"/>
    <w:rsid w:val="00AD64CD"/>
    <w:rsid w:val="00AD6983"/>
    <w:rsid w:val="00AE22BE"/>
    <w:rsid w:val="00AE261A"/>
    <w:rsid w:val="00AE2BBB"/>
    <w:rsid w:val="00AE337F"/>
    <w:rsid w:val="00AE4CC6"/>
    <w:rsid w:val="00AE58AF"/>
    <w:rsid w:val="00AE6D04"/>
    <w:rsid w:val="00AE708E"/>
    <w:rsid w:val="00AF0761"/>
    <w:rsid w:val="00AF2F1B"/>
    <w:rsid w:val="00AF3BA1"/>
    <w:rsid w:val="00AF770B"/>
    <w:rsid w:val="00AF7CEA"/>
    <w:rsid w:val="00B001A9"/>
    <w:rsid w:val="00B00218"/>
    <w:rsid w:val="00B00F1D"/>
    <w:rsid w:val="00B0121F"/>
    <w:rsid w:val="00B0162A"/>
    <w:rsid w:val="00B0238F"/>
    <w:rsid w:val="00B02B54"/>
    <w:rsid w:val="00B04CB4"/>
    <w:rsid w:val="00B0519C"/>
    <w:rsid w:val="00B05F39"/>
    <w:rsid w:val="00B06616"/>
    <w:rsid w:val="00B10805"/>
    <w:rsid w:val="00B12105"/>
    <w:rsid w:val="00B12C99"/>
    <w:rsid w:val="00B12E45"/>
    <w:rsid w:val="00B12FE3"/>
    <w:rsid w:val="00B1320E"/>
    <w:rsid w:val="00B14406"/>
    <w:rsid w:val="00B14A04"/>
    <w:rsid w:val="00B16262"/>
    <w:rsid w:val="00B20FCE"/>
    <w:rsid w:val="00B217A5"/>
    <w:rsid w:val="00B2227B"/>
    <w:rsid w:val="00B22373"/>
    <w:rsid w:val="00B2299B"/>
    <w:rsid w:val="00B22D59"/>
    <w:rsid w:val="00B24792"/>
    <w:rsid w:val="00B250F4"/>
    <w:rsid w:val="00B26309"/>
    <w:rsid w:val="00B264DE"/>
    <w:rsid w:val="00B3090A"/>
    <w:rsid w:val="00B32733"/>
    <w:rsid w:val="00B338EE"/>
    <w:rsid w:val="00B33A18"/>
    <w:rsid w:val="00B347AC"/>
    <w:rsid w:val="00B3643F"/>
    <w:rsid w:val="00B36481"/>
    <w:rsid w:val="00B4043A"/>
    <w:rsid w:val="00B40CC5"/>
    <w:rsid w:val="00B41A3B"/>
    <w:rsid w:val="00B426F6"/>
    <w:rsid w:val="00B42B0A"/>
    <w:rsid w:val="00B43393"/>
    <w:rsid w:val="00B43962"/>
    <w:rsid w:val="00B44004"/>
    <w:rsid w:val="00B44124"/>
    <w:rsid w:val="00B50622"/>
    <w:rsid w:val="00B509CA"/>
    <w:rsid w:val="00B517D7"/>
    <w:rsid w:val="00B5234B"/>
    <w:rsid w:val="00B53280"/>
    <w:rsid w:val="00B541E3"/>
    <w:rsid w:val="00B56CAB"/>
    <w:rsid w:val="00B57BBA"/>
    <w:rsid w:val="00B60396"/>
    <w:rsid w:val="00B6187B"/>
    <w:rsid w:val="00B61F97"/>
    <w:rsid w:val="00B62AC1"/>
    <w:rsid w:val="00B64191"/>
    <w:rsid w:val="00B641BC"/>
    <w:rsid w:val="00B644A8"/>
    <w:rsid w:val="00B64946"/>
    <w:rsid w:val="00B653B0"/>
    <w:rsid w:val="00B70202"/>
    <w:rsid w:val="00B7326B"/>
    <w:rsid w:val="00B7523A"/>
    <w:rsid w:val="00B75C6E"/>
    <w:rsid w:val="00B7718E"/>
    <w:rsid w:val="00B77C33"/>
    <w:rsid w:val="00B82DCD"/>
    <w:rsid w:val="00B84247"/>
    <w:rsid w:val="00B85BB9"/>
    <w:rsid w:val="00B86610"/>
    <w:rsid w:val="00B87DDF"/>
    <w:rsid w:val="00B90B31"/>
    <w:rsid w:val="00B92073"/>
    <w:rsid w:val="00B93118"/>
    <w:rsid w:val="00B94219"/>
    <w:rsid w:val="00B94A9F"/>
    <w:rsid w:val="00B957A4"/>
    <w:rsid w:val="00B95F88"/>
    <w:rsid w:val="00B97AA6"/>
    <w:rsid w:val="00BA0081"/>
    <w:rsid w:val="00BA09BA"/>
    <w:rsid w:val="00BA0A1F"/>
    <w:rsid w:val="00BA2A5B"/>
    <w:rsid w:val="00BA44E0"/>
    <w:rsid w:val="00BA4E0C"/>
    <w:rsid w:val="00BB01DA"/>
    <w:rsid w:val="00BB1190"/>
    <w:rsid w:val="00BB2486"/>
    <w:rsid w:val="00BB2A96"/>
    <w:rsid w:val="00BB4C1B"/>
    <w:rsid w:val="00BB4DF8"/>
    <w:rsid w:val="00BB5819"/>
    <w:rsid w:val="00BB6800"/>
    <w:rsid w:val="00BB6B01"/>
    <w:rsid w:val="00BB7264"/>
    <w:rsid w:val="00BB73D2"/>
    <w:rsid w:val="00BB74C3"/>
    <w:rsid w:val="00BC0661"/>
    <w:rsid w:val="00BC16FF"/>
    <w:rsid w:val="00BC37E5"/>
    <w:rsid w:val="00BC6392"/>
    <w:rsid w:val="00BD1530"/>
    <w:rsid w:val="00BD1EAF"/>
    <w:rsid w:val="00BD5A42"/>
    <w:rsid w:val="00BD5B50"/>
    <w:rsid w:val="00BD5DD2"/>
    <w:rsid w:val="00BE1F91"/>
    <w:rsid w:val="00BE3D8D"/>
    <w:rsid w:val="00BE4A36"/>
    <w:rsid w:val="00BE55A0"/>
    <w:rsid w:val="00BE751E"/>
    <w:rsid w:val="00BE7D38"/>
    <w:rsid w:val="00BF151E"/>
    <w:rsid w:val="00BF2C7E"/>
    <w:rsid w:val="00BF5B8B"/>
    <w:rsid w:val="00BF7110"/>
    <w:rsid w:val="00BF715E"/>
    <w:rsid w:val="00C013FB"/>
    <w:rsid w:val="00C02787"/>
    <w:rsid w:val="00C029C6"/>
    <w:rsid w:val="00C058A0"/>
    <w:rsid w:val="00C0665F"/>
    <w:rsid w:val="00C10A36"/>
    <w:rsid w:val="00C10FD4"/>
    <w:rsid w:val="00C11418"/>
    <w:rsid w:val="00C11B9D"/>
    <w:rsid w:val="00C13E0D"/>
    <w:rsid w:val="00C14797"/>
    <w:rsid w:val="00C14B39"/>
    <w:rsid w:val="00C163D4"/>
    <w:rsid w:val="00C165EF"/>
    <w:rsid w:val="00C17868"/>
    <w:rsid w:val="00C25FA8"/>
    <w:rsid w:val="00C27943"/>
    <w:rsid w:val="00C27FC0"/>
    <w:rsid w:val="00C32746"/>
    <w:rsid w:val="00C33173"/>
    <w:rsid w:val="00C34BFB"/>
    <w:rsid w:val="00C35067"/>
    <w:rsid w:val="00C35EDF"/>
    <w:rsid w:val="00C36C3D"/>
    <w:rsid w:val="00C376F8"/>
    <w:rsid w:val="00C414C6"/>
    <w:rsid w:val="00C42940"/>
    <w:rsid w:val="00C43A68"/>
    <w:rsid w:val="00C43DFB"/>
    <w:rsid w:val="00C454D1"/>
    <w:rsid w:val="00C45CC7"/>
    <w:rsid w:val="00C50CDD"/>
    <w:rsid w:val="00C510AA"/>
    <w:rsid w:val="00C5202B"/>
    <w:rsid w:val="00C53AD6"/>
    <w:rsid w:val="00C53DD5"/>
    <w:rsid w:val="00C54175"/>
    <w:rsid w:val="00C55A27"/>
    <w:rsid w:val="00C60B89"/>
    <w:rsid w:val="00C627DF"/>
    <w:rsid w:val="00C62ED3"/>
    <w:rsid w:val="00C63026"/>
    <w:rsid w:val="00C63D6D"/>
    <w:rsid w:val="00C64413"/>
    <w:rsid w:val="00C66C1B"/>
    <w:rsid w:val="00C7088A"/>
    <w:rsid w:val="00C71C66"/>
    <w:rsid w:val="00C71CAF"/>
    <w:rsid w:val="00C71F13"/>
    <w:rsid w:val="00C72824"/>
    <w:rsid w:val="00C74B98"/>
    <w:rsid w:val="00C755FC"/>
    <w:rsid w:val="00C75C4D"/>
    <w:rsid w:val="00C7646A"/>
    <w:rsid w:val="00C808D5"/>
    <w:rsid w:val="00C8144D"/>
    <w:rsid w:val="00C8231F"/>
    <w:rsid w:val="00C84918"/>
    <w:rsid w:val="00C86EDB"/>
    <w:rsid w:val="00C87047"/>
    <w:rsid w:val="00C93871"/>
    <w:rsid w:val="00C93A02"/>
    <w:rsid w:val="00C93C4F"/>
    <w:rsid w:val="00C9516B"/>
    <w:rsid w:val="00C951BD"/>
    <w:rsid w:val="00C95B44"/>
    <w:rsid w:val="00CA0B32"/>
    <w:rsid w:val="00CA2763"/>
    <w:rsid w:val="00CA2C2A"/>
    <w:rsid w:val="00CA2C37"/>
    <w:rsid w:val="00CA4EDA"/>
    <w:rsid w:val="00CA7B7F"/>
    <w:rsid w:val="00CB3335"/>
    <w:rsid w:val="00CB3805"/>
    <w:rsid w:val="00CB3BC3"/>
    <w:rsid w:val="00CB4984"/>
    <w:rsid w:val="00CB49DD"/>
    <w:rsid w:val="00CB6271"/>
    <w:rsid w:val="00CB6CF5"/>
    <w:rsid w:val="00CB6FCC"/>
    <w:rsid w:val="00CC0E42"/>
    <w:rsid w:val="00CC127D"/>
    <w:rsid w:val="00CC14FC"/>
    <w:rsid w:val="00CC1869"/>
    <w:rsid w:val="00CC211B"/>
    <w:rsid w:val="00CC2736"/>
    <w:rsid w:val="00CC54A5"/>
    <w:rsid w:val="00CC6BA3"/>
    <w:rsid w:val="00CC6E72"/>
    <w:rsid w:val="00CC7858"/>
    <w:rsid w:val="00CD2A7F"/>
    <w:rsid w:val="00CD3AE8"/>
    <w:rsid w:val="00CD4A7B"/>
    <w:rsid w:val="00CD532D"/>
    <w:rsid w:val="00CD5F16"/>
    <w:rsid w:val="00CD6844"/>
    <w:rsid w:val="00CE0465"/>
    <w:rsid w:val="00CE069B"/>
    <w:rsid w:val="00CE1235"/>
    <w:rsid w:val="00CE1837"/>
    <w:rsid w:val="00CE1D94"/>
    <w:rsid w:val="00CE5454"/>
    <w:rsid w:val="00CE589E"/>
    <w:rsid w:val="00CE739D"/>
    <w:rsid w:val="00CF0201"/>
    <w:rsid w:val="00CF0B94"/>
    <w:rsid w:val="00CF3985"/>
    <w:rsid w:val="00CF3C6C"/>
    <w:rsid w:val="00CF410E"/>
    <w:rsid w:val="00CF486D"/>
    <w:rsid w:val="00CF4CB7"/>
    <w:rsid w:val="00CF4F5F"/>
    <w:rsid w:val="00CF54EB"/>
    <w:rsid w:val="00CF7148"/>
    <w:rsid w:val="00D00449"/>
    <w:rsid w:val="00D028E4"/>
    <w:rsid w:val="00D04108"/>
    <w:rsid w:val="00D04652"/>
    <w:rsid w:val="00D047B2"/>
    <w:rsid w:val="00D04AAE"/>
    <w:rsid w:val="00D0614E"/>
    <w:rsid w:val="00D06405"/>
    <w:rsid w:val="00D077DC"/>
    <w:rsid w:val="00D10077"/>
    <w:rsid w:val="00D10A3B"/>
    <w:rsid w:val="00D1236E"/>
    <w:rsid w:val="00D1562A"/>
    <w:rsid w:val="00D1569A"/>
    <w:rsid w:val="00D15DA0"/>
    <w:rsid w:val="00D17201"/>
    <w:rsid w:val="00D17544"/>
    <w:rsid w:val="00D2003D"/>
    <w:rsid w:val="00D2164C"/>
    <w:rsid w:val="00D21F79"/>
    <w:rsid w:val="00D22048"/>
    <w:rsid w:val="00D22382"/>
    <w:rsid w:val="00D228EA"/>
    <w:rsid w:val="00D2398E"/>
    <w:rsid w:val="00D24A19"/>
    <w:rsid w:val="00D24CDD"/>
    <w:rsid w:val="00D26C26"/>
    <w:rsid w:val="00D26E5F"/>
    <w:rsid w:val="00D27527"/>
    <w:rsid w:val="00D278D6"/>
    <w:rsid w:val="00D27A70"/>
    <w:rsid w:val="00D27B66"/>
    <w:rsid w:val="00D27F65"/>
    <w:rsid w:val="00D303A8"/>
    <w:rsid w:val="00D3214A"/>
    <w:rsid w:val="00D32377"/>
    <w:rsid w:val="00D329C9"/>
    <w:rsid w:val="00D33356"/>
    <w:rsid w:val="00D35B04"/>
    <w:rsid w:val="00D370D9"/>
    <w:rsid w:val="00D37288"/>
    <w:rsid w:val="00D37682"/>
    <w:rsid w:val="00D403A8"/>
    <w:rsid w:val="00D40780"/>
    <w:rsid w:val="00D40BB8"/>
    <w:rsid w:val="00D420E3"/>
    <w:rsid w:val="00D4211F"/>
    <w:rsid w:val="00D425F9"/>
    <w:rsid w:val="00D42B33"/>
    <w:rsid w:val="00D42F48"/>
    <w:rsid w:val="00D42F5D"/>
    <w:rsid w:val="00D44098"/>
    <w:rsid w:val="00D44406"/>
    <w:rsid w:val="00D44CF2"/>
    <w:rsid w:val="00D46B5A"/>
    <w:rsid w:val="00D5061B"/>
    <w:rsid w:val="00D5251B"/>
    <w:rsid w:val="00D53622"/>
    <w:rsid w:val="00D549BE"/>
    <w:rsid w:val="00D564B5"/>
    <w:rsid w:val="00D565BD"/>
    <w:rsid w:val="00D568AC"/>
    <w:rsid w:val="00D6013F"/>
    <w:rsid w:val="00D61238"/>
    <w:rsid w:val="00D6198D"/>
    <w:rsid w:val="00D62622"/>
    <w:rsid w:val="00D64C01"/>
    <w:rsid w:val="00D65923"/>
    <w:rsid w:val="00D6659C"/>
    <w:rsid w:val="00D66EFD"/>
    <w:rsid w:val="00D67686"/>
    <w:rsid w:val="00D67A04"/>
    <w:rsid w:val="00D72854"/>
    <w:rsid w:val="00D7561C"/>
    <w:rsid w:val="00D75913"/>
    <w:rsid w:val="00D81B3D"/>
    <w:rsid w:val="00D81F66"/>
    <w:rsid w:val="00D8314A"/>
    <w:rsid w:val="00D85BE5"/>
    <w:rsid w:val="00D86095"/>
    <w:rsid w:val="00D86728"/>
    <w:rsid w:val="00D87691"/>
    <w:rsid w:val="00D9000B"/>
    <w:rsid w:val="00D924A7"/>
    <w:rsid w:val="00D9506B"/>
    <w:rsid w:val="00D95C16"/>
    <w:rsid w:val="00D95D98"/>
    <w:rsid w:val="00D96406"/>
    <w:rsid w:val="00D96B25"/>
    <w:rsid w:val="00DA13EC"/>
    <w:rsid w:val="00DA40C1"/>
    <w:rsid w:val="00DA5FF3"/>
    <w:rsid w:val="00DA6576"/>
    <w:rsid w:val="00DB0839"/>
    <w:rsid w:val="00DB086E"/>
    <w:rsid w:val="00DB0BEB"/>
    <w:rsid w:val="00DB1347"/>
    <w:rsid w:val="00DB4292"/>
    <w:rsid w:val="00DB4522"/>
    <w:rsid w:val="00DB50B5"/>
    <w:rsid w:val="00DB5DF6"/>
    <w:rsid w:val="00DB6262"/>
    <w:rsid w:val="00DB6626"/>
    <w:rsid w:val="00DB7214"/>
    <w:rsid w:val="00DC0620"/>
    <w:rsid w:val="00DC106C"/>
    <w:rsid w:val="00DC11AB"/>
    <w:rsid w:val="00DC3404"/>
    <w:rsid w:val="00DC3BE0"/>
    <w:rsid w:val="00DC4BAB"/>
    <w:rsid w:val="00DC69C8"/>
    <w:rsid w:val="00DC70AC"/>
    <w:rsid w:val="00DD0171"/>
    <w:rsid w:val="00DD0C82"/>
    <w:rsid w:val="00DD0EEC"/>
    <w:rsid w:val="00DD2667"/>
    <w:rsid w:val="00DD4F67"/>
    <w:rsid w:val="00DD51DC"/>
    <w:rsid w:val="00DD7B91"/>
    <w:rsid w:val="00DE02E3"/>
    <w:rsid w:val="00DE0633"/>
    <w:rsid w:val="00DE0BB9"/>
    <w:rsid w:val="00DE2075"/>
    <w:rsid w:val="00DE27D7"/>
    <w:rsid w:val="00DE2B13"/>
    <w:rsid w:val="00DE34E9"/>
    <w:rsid w:val="00DE6D5D"/>
    <w:rsid w:val="00DF0E5C"/>
    <w:rsid w:val="00DF0F43"/>
    <w:rsid w:val="00DF1DED"/>
    <w:rsid w:val="00DF33CC"/>
    <w:rsid w:val="00DF390C"/>
    <w:rsid w:val="00DF4BE7"/>
    <w:rsid w:val="00DF51AE"/>
    <w:rsid w:val="00DF5BAA"/>
    <w:rsid w:val="00DF5D12"/>
    <w:rsid w:val="00DF74C7"/>
    <w:rsid w:val="00DF7EBE"/>
    <w:rsid w:val="00E02318"/>
    <w:rsid w:val="00E07264"/>
    <w:rsid w:val="00E11109"/>
    <w:rsid w:val="00E122BF"/>
    <w:rsid w:val="00E123C3"/>
    <w:rsid w:val="00E14348"/>
    <w:rsid w:val="00E15E87"/>
    <w:rsid w:val="00E17DBE"/>
    <w:rsid w:val="00E20693"/>
    <w:rsid w:val="00E20D58"/>
    <w:rsid w:val="00E21FFC"/>
    <w:rsid w:val="00E2270B"/>
    <w:rsid w:val="00E23141"/>
    <w:rsid w:val="00E24797"/>
    <w:rsid w:val="00E24D44"/>
    <w:rsid w:val="00E24D5A"/>
    <w:rsid w:val="00E26762"/>
    <w:rsid w:val="00E269B3"/>
    <w:rsid w:val="00E27BA4"/>
    <w:rsid w:val="00E31E61"/>
    <w:rsid w:val="00E32A01"/>
    <w:rsid w:val="00E33C70"/>
    <w:rsid w:val="00E3567A"/>
    <w:rsid w:val="00E35ADC"/>
    <w:rsid w:val="00E37D07"/>
    <w:rsid w:val="00E40AD6"/>
    <w:rsid w:val="00E42381"/>
    <w:rsid w:val="00E461FA"/>
    <w:rsid w:val="00E47421"/>
    <w:rsid w:val="00E52739"/>
    <w:rsid w:val="00E537CD"/>
    <w:rsid w:val="00E555D1"/>
    <w:rsid w:val="00E620D9"/>
    <w:rsid w:val="00E62EE8"/>
    <w:rsid w:val="00E64910"/>
    <w:rsid w:val="00E6632C"/>
    <w:rsid w:val="00E667FF"/>
    <w:rsid w:val="00E67103"/>
    <w:rsid w:val="00E70100"/>
    <w:rsid w:val="00E70D5A"/>
    <w:rsid w:val="00E710CF"/>
    <w:rsid w:val="00E710F5"/>
    <w:rsid w:val="00E72D46"/>
    <w:rsid w:val="00E81163"/>
    <w:rsid w:val="00E86C23"/>
    <w:rsid w:val="00E876E0"/>
    <w:rsid w:val="00E91F6E"/>
    <w:rsid w:val="00E92529"/>
    <w:rsid w:val="00E93DB1"/>
    <w:rsid w:val="00E956A1"/>
    <w:rsid w:val="00E958C0"/>
    <w:rsid w:val="00E96163"/>
    <w:rsid w:val="00E9745C"/>
    <w:rsid w:val="00E979E7"/>
    <w:rsid w:val="00EA080B"/>
    <w:rsid w:val="00EA127C"/>
    <w:rsid w:val="00EA1BB1"/>
    <w:rsid w:val="00EA2AE1"/>
    <w:rsid w:val="00EA2E4E"/>
    <w:rsid w:val="00EA33A4"/>
    <w:rsid w:val="00EA438B"/>
    <w:rsid w:val="00EA4B39"/>
    <w:rsid w:val="00EA50D1"/>
    <w:rsid w:val="00EA5541"/>
    <w:rsid w:val="00EA71DB"/>
    <w:rsid w:val="00EA7817"/>
    <w:rsid w:val="00EB13CB"/>
    <w:rsid w:val="00EB345B"/>
    <w:rsid w:val="00EB4948"/>
    <w:rsid w:val="00EB6CC9"/>
    <w:rsid w:val="00EC13BC"/>
    <w:rsid w:val="00EC160C"/>
    <w:rsid w:val="00EC179C"/>
    <w:rsid w:val="00EC189A"/>
    <w:rsid w:val="00EC1E1A"/>
    <w:rsid w:val="00EC2E77"/>
    <w:rsid w:val="00EC31DE"/>
    <w:rsid w:val="00EC41D7"/>
    <w:rsid w:val="00EC458E"/>
    <w:rsid w:val="00EC5A90"/>
    <w:rsid w:val="00EC5FA2"/>
    <w:rsid w:val="00EC660C"/>
    <w:rsid w:val="00EC7067"/>
    <w:rsid w:val="00EC775F"/>
    <w:rsid w:val="00ED0FCE"/>
    <w:rsid w:val="00ED16CB"/>
    <w:rsid w:val="00ED1747"/>
    <w:rsid w:val="00ED1D4A"/>
    <w:rsid w:val="00ED2599"/>
    <w:rsid w:val="00ED28C7"/>
    <w:rsid w:val="00ED63D1"/>
    <w:rsid w:val="00ED67E2"/>
    <w:rsid w:val="00ED7404"/>
    <w:rsid w:val="00EE18CF"/>
    <w:rsid w:val="00EE28AD"/>
    <w:rsid w:val="00EE4007"/>
    <w:rsid w:val="00EE4047"/>
    <w:rsid w:val="00EE50DB"/>
    <w:rsid w:val="00EE67C3"/>
    <w:rsid w:val="00EE68A0"/>
    <w:rsid w:val="00EE69CB"/>
    <w:rsid w:val="00EE73D1"/>
    <w:rsid w:val="00EE77A8"/>
    <w:rsid w:val="00EF1994"/>
    <w:rsid w:val="00EF1FDE"/>
    <w:rsid w:val="00EF2D8D"/>
    <w:rsid w:val="00EF3E3F"/>
    <w:rsid w:val="00EF53DE"/>
    <w:rsid w:val="00EF670C"/>
    <w:rsid w:val="00EF7616"/>
    <w:rsid w:val="00EF7AAD"/>
    <w:rsid w:val="00F03543"/>
    <w:rsid w:val="00F053B9"/>
    <w:rsid w:val="00F108B5"/>
    <w:rsid w:val="00F11116"/>
    <w:rsid w:val="00F137E4"/>
    <w:rsid w:val="00F14A7B"/>
    <w:rsid w:val="00F163DB"/>
    <w:rsid w:val="00F16FC0"/>
    <w:rsid w:val="00F17819"/>
    <w:rsid w:val="00F17DF7"/>
    <w:rsid w:val="00F20F96"/>
    <w:rsid w:val="00F2149D"/>
    <w:rsid w:val="00F21737"/>
    <w:rsid w:val="00F247BE"/>
    <w:rsid w:val="00F24F24"/>
    <w:rsid w:val="00F25508"/>
    <w:rsid w:val="00F26245"/>
    <w:rsid w:val="00F265A3"/>
    <w:rsid w:val="00F27248"/>
    <w:rsid w:val="00F30D35"/>
    <w:rsid w:val="00F31C4F"/>
    <w:rsid w:val="00F327E1"/>
    <w:rsid w:val="00F3373A"/>
    <w:rsid w:val="00F34B6C"/>
    <w:rsid w:val="00F35412"/>
    <w:rsid w:val="00F3563E"/>
    <w:rsid w:val="00F3588A"/>
    <w:rsid w:val="00F35E0C"/>
    <w:rsid w:val="00F41240"/>
    <w:rsid w:val="00F4417A"/>
    <w:rsid w:val="00F443F4"/>
    <w:rsid w:val="00F44848"/>
    <w:rsid w:val="00F44DC7"/>
    <w:rsid w:val="00F45106"/>
    <w:rsid w:val="00F460C1"/>
    <w:rsid w:val="00F46F83"/>
    <w:rsid w:val="00F47019"/>
    <w:rsid w:val="00F470B2"/>
    <w:rsid w:val="00F50D86"/>
    <w:rsid w:val="00F51525"/>
    <w:rsid w:val="00F5161A"/>
    <w:rsid w:val="00F5170B"/>
    <w:rsid w:val="00F51837"/>
    <w:rsid w:val="00F5184F"/>
    <w:rsid w:val="00F51BF1"/>
    <w:rsid w:val="00F52D1F"/>
    <w:rsid w:val="00F5344D"/>
    <w:rsid w:val="00F53B89"/>
    <w:rsid w:val="00F55972"/>
    <w:rsid w:val="00F61D4E"/>
    <w:rsid w:val="00F631F8"/>
    <w:rsid w:val="00F63A90"/>
    <w:rsid w:val="00F63D8C"/>
    <w:rsid w:val="00F64A7D"/>
    <w:rsid w:val="00F66582"/>
    <w:rsid w:val="00F70EFC"/>
    <w:rsid w:val="00F71A33"/>
    <w:rsid w:val="00F73B53"/>
    <w:rsid w:val="00F73DE4"/>
    <w:rsid w:val="00F7496B"/>
    <w:rsid w:val="00F75CD6"/>
    <w:rsid w:val="00F7657D"/>
    <w:rsid w:val="00F76AC7"/>
    <w:rsid w:val="00F7745B"/>
    <w:rsid w:val="00F81448"/>
    <w:rsid w:val="00F827ED"/>
    <w:rsid w:val="00F84F5D"/>
    <w:rsid w:val="00F86764"/>
    <w:rsid w:val="00F87B1F"/>
    <w:rsid w:val="00F92DE1"/>
    <w:rsid w:val="00F93E37"/>
    <w:rsid w:val="00F94754"/>
    <w:rsid w:val="00F94EB5"/>
    <w:rsid w:val="00F95708"/>
    <w:rsid w:val="00F95A58"/>
    <w:rsid w:val="00F97185"/>
    <w:rsid w:val="00FA03E2"/>
    <w:rsid w:val="00FA487B"/>
    <w:rsid w:val="00FA49DF"/>
    <w:rsid w:val="00FA6A60"/>
    <w:rsid w:val="00FA6F00"/>
    <w:rsid w:val="00FA7747"/>
    <w:rsid w:val="00FA7822"/>
    <w:rsid w:val="00FA7959"/>
    <w:rsid w:val="00FB09FF"/>
    <w:rsid w:val="00FB1244"/>
    <w:rsid w:val="00FB1B71"/>
    <w:rsid w:val="00FB2AF0"/>
    <w:rsid w:val="00FB38E6"/>
    <w:rsid w:val="00FB3B1F"/>
    <w:rsid w:val="00FB52F7"/>
    <w:rsid w:val="00FB5483"/>
    <w:rsid w:val="00FB6079"/>
    <w:rsid w:val="00FB63D6"/>
    <w:rsid w:val="00FB76C0"/>
    <w:rsid w:val="00FC08B3"/>
    <w:rsid w:val="00FC08E4"/>
    <w:rsid w:val="00FC12A1"/>
    <w:rsid w:val="00FC156E"/>
    <w:rsid w:val="00FC1885"/>
    <w:rsid w:val="00FC1F97"/>
    <w:rsid w:val="00FC28A1"/>
    <w:rsid w:val="00FC39D7"/>
    <w:rsid w:val="00FC3A9D"/>
    <w:rsid w:val="00FC5201"/>
    <w:rsid w:val="00FC66F3"/>
    <w:rsid w:val="00FC7014"/>
    <w:rsid w:val="00FC775E"/>
    <w:rsid w:val="00FD0D91"/>
    <w:rsid w:val="00FD1C75"/>
    <w:rsid w:val="00FD1CEC"/>
    <w:rsid w:val="00FD20E6"/>
    <w:rsid w:val="00FD3191"/>
    <w:rsid w:val="00FD44CF"/>
    <w:rsid w:val="00FD667F"/>
    <w:rsid w:val="00FD69C1"/>
    <w:rsid w:val="00FD74BC"/>
    <w:rsid w:val="00FD7F30"/>
    <w:rsid w:val="00FE07F1"/>
    <w:rsid w:val="00FE0CB3"/>
    <w:rsid w:val="00FE0ED4"/>
    <w:rsid w:val="00FE261A"/>
    <w:rsid w:val="00FE2AFC"/>
    <w:rsid w:val="00FE3205"/>
    <w:rsid w:val="00FE444F"/>
    <w:rsid w:val="00FE5E5E"/>
    <w:rsid w:val="00FE5F78"/>
    <w:rsid w:val="00FE733D"/>
    <w:rsid w:val="00FE7B14"/>
    <w:rsid w:val="00FE7C96"/>
    <w:rsid w:val="00FF1289"/>
    <w:rsid w:val="00FF5171"/>
    <w:rsid w:val="00FF6B74"/>
    <w:rsid w:val="00FF705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 o:allowoverlap="f" strokecolor="#0092d0">
      <v:stroke color="#0092d0" weight="1pt"/>
      <v:shadow opacity="22938f" offset="0"/>
      <v:textbox inset=",7.2pt,,7.2pt"/>
      <o:colormru v:ext="edit" colors="#0092d0"/>
    </o:shapedefaults>
    <o:shapelayout v:ext="edit">
      <o:idmap v:ext="edit" data="1"/>
    </o:shapelayout>
  </w:shapeDefaults>
  <w:decimalSymbol w:val=","/>
  <w:listSeparator w:val=";"/>
  <w15:docId w15:val="{3BF33A19-70DF-409E-97FE-3696EEA2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5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654C4"/>
    <w:pPr>
      <w:spacing w:after="200"/>
    </w:pPr>
    <w:rPr>
      <w:rFonts w:ascii="Calibri" w:hAnsi="Calibri"/>
      <w:color w:val="151515"/>
      <w:sz w:val="22"/>
      <w:szCs w:val="24"/>
      <w:lang w:eastAsia="en-US"/>
    </w:rPr>
  </w:style>
  <w:style w:type="paragraph" w:styleId="Overskrift1">
    <w:name w:val="heading 1"/>
    <w:basedOn w:val="Normal"/>
    <w:next w:val="Normal"/>
    <w:link w:val="Overskrift1Tegn"/>
    <w:qFormat/>
    <w:rsid w:val="000D3C1A"/>
    <w:pPr>
      <w:keepNext/>
      <w:keepLines/>
      <w:spacing w:after="0"/>
      <w:outlineLvl w:val="0"/>
    </w:pPr>
    <w:rPr>
      <w:rFonts w:ascii="Georgia" w:hAnsi="Georgia"/>
      <w:bCs/>
      <w:color w:val="0093D3"/>
      <w:sz w:val="40"/>
      <w:szCs w:val="32"/>
    </w:rPr>
  </w:style>
  <w:style w:type="paragraph" w:styleId="Overskrift2">
    <w:name w:val="heading 2"/>
    <w:basedOn w:val="Normal"/>
    <w:next w:val="Normal"/>
    <w:link w:val="Overskrift2Tegn"/>
    <w:rsid w:val="000D3C1A"/>
    <w:pPr>
      <w:keepNext/>
      <w:keepLines/>
      <w:spacing w:after="0"/>
      <w:outlineLvl w:val="1"/>
    </w:pPr>
    <w:rPr>
      <w:bCs/>
      <w:color w:val="0093D3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rsid w:val="000D3C1A"/>
    <w:rPr>
      <w:rFonts w:ascii="Georgia" w:eastAsia="Times New Roman" w:hAnsi="Georgia" w:cs="Times New Roman"/>
      <w:bCs/>
      <w:color w:val="0093D3"/>
      <w:sz w:val="40"/>
      <w:szCs w:val="32"/>
    </w:rPr>
  </w:style>
  <w:style w:type="character" w:customStyle="1" w:styleId="Overskrift2Tegn">
    <w:name w:val="Overskrift 2 Tegn"/>
    <w:basedOn w:val="Standardskriftforavsnitt"/>
    <w:link w:val="Overskrift2"/>
    <w:rsid w:val="000D3C1A"/>
    <w:rPr>
      <w:rFonts w:ascii="Calibri" w:eastAsia="Times New Roman" w:hAnsi="Calibri" w:cs="Times New Roman"/>
      <w:bCs/>
      <w:color w:val="0093D3"/>
      <w:sz w:val="22"/>
      <w:szCs w:val="26"/>
    </w:rPr>
  </w:style>
  <w:style w:type="paragraph" w:styleId="Bunntekst">
    <w:name w:val="footer"/>
    <w:basedOn w:val="Normal"/>
    <w:link w:val="BunntekstTegn"/>
    <w:uiPriority w:val="99"/>
    <w:unhideWhenUsed/>
    <w:rsid w:val="000D3C1A"/>
    <w:pPr>
      <w:tabs>
        <w:tab w:val="center" w:pos="4153"/>
        <w:tab w:val="right" w:pos="8306"/>
      </w:tabs>
      <w:spacing w:after="0"/>
    </w:pPr>
    <w:rPr>
      <w:sz w:val="18"/>
    </w:rPr>
  </w:style>
  <w:style w:type="character" w:customStyle="1" w:styleId="BunntekstTegn">
    <w:name w:val="Bunntekst Tegn"/>
    <w:basedOn w:val="Standardskriftforavsnitt"/>
    <w:link w:val="Bunntekst"/>
    <w:uiPriority w:val="99"/>
    <w:rsid w:val="000D3C1A"/>
    <w:rPr>
      <w:rFonts w:ascii="Calibri" w:hAnsi="Calibri"/>
      <w:color w:val="151515"/>
      <w:sz w:val="18"/>
    </w:rPr>
  </w:style>
  <w:style w:type="table" w:styleId="Fargeriktrutenettuthevingsfarge1">
    <w:name w:val="Colorful Grid Accent 1"/>
    <w:basedOn w:val="Vanligtabell"/>
    <w:uiPriority w:val="73"/>
    <w:rsid w:val="000D3C1A"/>
    <w:rPr>
      <w:color w:val="FFFFFF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006D9C"/>
    </w:tcPr>
    <w:tblStylePr w:type="firstRow">
      <w:rPr>
        <w:b/>
        <w:bCs/>
      </w:rPr>
      <w:tblPr/>
      <w:tcPr>
        <w:shd w:val="clear" w:color="auto" w:fill="86DAFF"/>
      </w:tcPr>
    </w:tblStylePr>
    <w:tblStylePr w:type="lastRow">
      <w:rPr>
        <w:b/>
        <w:bCs/>
        <w:color w:val="262827"/>
      </w:rPr>
      <w:tblPr/>
      <w:tcPr>
        <w:shd w:val="clear" w:color="auto" w:fill="86DAFF"/>
      </w:tcPr>
    </w:tblStylePr>
    <w:tblStylePr w:type="firstCol">
      <w:rPr>
        <w:color w:val="FFFFFF"/>
      </w:rPr>
      <w:tblPr/>
      <w:tcPr>
        <w:shd w:val="clear" w:color="auto" w:fill="006D9C"/>
      </w:tcPr>
    </w:tblStylePr>
    <w:tblStylePr w:type="lastCol">
      <w:rPr>
        <w:color w:val="FFFFFF"/>
      </w:rPr>
      <w:tblPr/>
      <w:tcPr>
        <w:shd w:val="clear" w:color="auto" w:fill="006D9C"/>
      </w:tcPr>
    </w:tblStylePr>
    <w:tblStylePr w:type="band1Vert">
      <w:tblPr/>
      <w:tcPr>
        <w:shd w:val="clear" w:color="auto" w:fill="69D1FF"/>
      </w:tcPr>
    </w:tblStylePr>
    <w:tblStylePr w:type="band1Horz">
      <w:tblPr/>
      <w:tcPr>
        <w:shd w:val="clear" w:color="auto" w:fill="69D1FF"/>
      </w:tcPr>
    </w:tblStylePr>
  </w:style>
  <w:style w:type="character" w:styleId="Hyperkobling">
    <w:name w:val="Hyperlink"/>
    <w:basedOn w:val="Standardskriftforavsnitt"/>
    <w:rsid w:val="000D3C1A"/>
    <w:rPr>
      <w:color w:val="006D9E"/>
      <w:u w:val="single"/>
    </w:rPr>
  </w:style>
  <w:style w:type="paragraph" w:customStyle="1" w:styleId="IndentedBullet2">
    <w:name w:val="Indented Bullet 2"/>
    <w:basedOn w:val="Normal"/>
    <w:rsid w:val="000D3C1A"/>
    <w:pPr>
      <w:numPr>
        <w:numId w:val="4"/>
      </w:numPr>
      <w:spacing w:after="0"/>
    </w:pPr>
    <w:rPr>
      <w:color w:val="1D1D1D"/>
      <w:szCs w:val="20"/>
      <w:lang w:val="en-US"/>
    </w:rPr>
  </w:style>
  <w:style w:type="paragraph" w:customStyle="1" w:styleId="Heading3">
    <w:name w:val="Heading3"/>
    <w:basedOn w:val="Normal"/>
    <w:qFormat/>
    <w:rsid w:val="000D3C1A"/>
    <w:pPr>
      <w:spacing w:after="0"/>
    </w:pPr>
    <w:rPr>
      <w:rFonts w:eastAsia="Calibri"/>
      <w:b/>
      <w:color w:val="1D1D1D"/>
      <w:szCs w:val="20"/>
      <w:lang w:val="en-GB"/>
    </w:rPr>
  </w:style>
  <w:style w:type="table" w:styleId="Tabellrutenett">
    <w:name w:val="Table Grid"/>
    <w:basedOn w:val="Vanligtabell"/>
    <w:rsid w:val="00496BB9"/>
    <w:tblPr>
      <w:tblBorders>
        <w:top w:val="single" w:sz="4" w:space="0" w:color="262827"/>
        <w:left w:val="single" w:sz="4" w:space="0" w:color="262827"/>
        <w:bottom w:val="single" w:sz="4" w:space="0" w:color="262827"/>
        <w:right w:val="single" w:sz="4" w:space="0" w:color="262827"/>
        <w:insideH w:val="single" w:sz="4" w:space="0" w:color="262827"/>
        <w:insideV w:val="single" w:sz="4" w:space="0" w:color="262827"/>
      </w:tblBorders>
    </w:tblPr>
  </w:style>
  <w:style w:type="paragraph" w:styleId="Topptekst">
    <w:name w:val="header"/>
    <w:basedOn w:val="Normal"/>
    <w:link w:val="TopptekstTegn"/>
    <w:rsid w:val="00716D98"/>
    <w:pPr>
      <w:tabs>
        <w:tab w:val="center" w:pos="4320"/>
        <w:tab w:val="right" w:pos="8640"/>
      </w:tabs>
      <w:spacing w:after="0"/>
    </w:pPr>
  </w:style>
  <w:style w:type="character" w:customStyle="1" w:styleId="TopptekstTegn">
    <w:name w:val="Topptekst Tegn"/>
    <w:basedOn w:val="Standardskriftforavsnitt"/>
    <w:link w:val="Topptekst"/>
    <w:rsid w:val="00716D98"/>
    <w:rPr>
      <w:rFonts w:ascii="Calibri" w:hAnsi="Calibri"/>
      <w:color w:val="151515"/>
      <w:sz w:val="22"/>
    </w:rPr>
  </w:style>
  <w:style w:type="paragraph" w:customStyle="1" w:styleId="Style1">
    <w:name w:val="Style1"/>
    <w:basedOn w:val="Normal"/>
    <w:qFormat/>
    <w:rsid w:val="00EA080B"/>
    <w:pPr>
      <w:spacing w:after="0"/>
    </w:pPr>
    <w:rPr>
      <w:sz w:val="18"/>
    </w:rPr>
  </w:style>
  <w:style w:type="paragraph" w:styleId="Bobletekst">
    <w:name w:val="Balloon Text"/>
    <w:basedOn w:val="Normal"/>
    <w:link w:val="BobletekstTegn"/>
    <w:rsid w:val="00944FD7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rsid w:val="00944FD7"/>
    <w:rPr>
      <w:rFonts w:ascii="Tahoma" w:hAnsi="Tahoma" w:cs="Tahoma"/>
      <w:color w:val="151515"/>
      <w:sz w:val="16"/>
      <w:szCs w:val="16"/>
      <w:lang w:eastAsia="en-US"/>
    </w:rPr>
  </w:style>
  <w:style w:type="paragraph" w:styleId="Listeavsnitt">
    <w:name w:val="List Paragraph"/>
    <w:basedOn w:val="Normal"/>
    <w:rsid w:val="00D27B66"/>
    <w:pPr>
      <w:ind w:left="720"/>
      <w:contextualSpacing/>
    </w:pPr>
  </w:style>
  <w:style w:type="character" w:customStyle="1" w:styleId="mediatype-icon">
    <w:name w:val="mediatype-icon"/>
    <w:basedOn w:val="Standardskriftforavsnitt"/>
    <w:rsid w:val="00645AEF"/>
  </w:style>
  <w:style w:type="character" w:styleId="Ulstomtale">
    <w:name w:val="Unresolved Mention"/>
    <w:basedOn w:val="Standardskriftforavsnitt"/>
    <w:uiPriority w:val="99"/>
    <w:semiHidden/>
    <w:unhideWhenUsed/>
    <w:rsid w:val="0060699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2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lourbox.com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colourbox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r\Skrivebord\MAL_med_adressefelt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76C086-82AC-47B7-8202-8A05F1519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MAL_med_adressefelt.dotx</Template>
  <TotalTime>689</TotalTime>
  <Pages>4</Pages>
  <Words>788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NITH</Company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</dc:creator>
  <cp:lastModifiedBy>Rolando Gonzalez</cp:lastModifiedBy>
  <cp:revision>952</cp:revision>
  <cp:lastPrinted>2018-02-22T13:34:00Z</cp:lastPrinted>
  <dcterms:created xsi:type="dcterms:W3CDTF">2017-03-07T14:13:00Z</dcterms:created>
  <dcterms:modified xsi:type="dcterms:W3CDTF">2018-02-22T13:34:00Z</dcterms:modified>
</cp:coreProperties>
</file>